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8E09" w14:textId="2C3C0A7F" w:rsidR="007C7CCA" w:rsidRPr="00084FE9" w:rsidRDefault="00084FE9" w:rsidP="0036601F">
      <w:pPr>
        <w:pStyle w:val="Heading1"/>
        <w:numPr>
          <w:ilvl w:val="0"/>
          <w:numId w:val="0"/>
        </w:numPr>
        <w:rPr>
          <w:rFonts w:cs="Arial"/>
          <w:color w:val="008D7F" w:themeColor="text1"/>
          <w:lang w:val="en-US"/>
        </w:rPr>
      </w:pPr>
      <w:r w:rsidRPr="00084FE9">
        <w:rPr>
          <w:lang w:val="en-US"/>
        </w:rPr>
        <w:t>APPLICATION FOR CHANGING DATA OF THE BENEFICIARY’S SHARE AND SECURITIES ACCOUNT</w:t>
      </w:r>
    </w:p>
    <w:p w14:paraId="7938D4CD" w14:textId="5C1A69B3" w:rsidR="002673B9" w:rsidRPr="00084FE9" w:rsidRDefault="002673B9" w:rsidP="00442DC4">
      <w:pPr>
        <w:pStyle w:val="Caption"/>
        <w:rPr>
          <w:lang w:val="en-US"/>
        </w:rPr>
      </w:pPr>
    </w:p>
    <w:p w14:paraId="60B3BB46" w14:textId="00D0B308" w:rsidR="00890928" w:rsidRPr="00084FE9" w:rsidRDefault="00084FE9" w:rsidP="00B81211">
      <w:pPr>
        <w:tabs>
          <w:tab w:val="left" w:pos="7353"/>
          <w:tab w:val="right" w:pos="9639"/>
        </w:tabs>
        <w:spacing w:after="0"/>
        <w:rPr>
          <w:rFonts w:cstheme="minorHAnsi"/>
          <w:b/>
          <w:color w:val="008D7F" w:themeColor="text1"/>
          <w:sz w:val="24"/>
          <w:szCs w:val="24"/>
          <w:lang w:val="en-US"/>
        </w:rPr>
      </w:pPr>
      <w:r>
        <w:rPr>
          <w:rFonts w:cstheme="minorHAnsi"/>
          <w:bCs/>
          <w:color w:val="008D7F" w:themeColor="text1"/>
          <w:sz w:val="24"/>
          <w:szCs w:val="24"/>
          <w:lang w:val="en-US"/>
        </w:rPr>
        <w:t>To</w:t>
      </w:r>
      <w:r w:rsidR="009A6C46"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 xml:space="preserve">: </w:t>
      </w:r>
      <w:r w:rsidR="002673B9" w:rsidRPr="00162FF3">
        <w:rPr>
          <w:rFonts w:cstheme="minorHAnsi"/>
          <w:b/>
          <w:color w:val="008D7F" w:themeColor="text1"/>
          <w:sz w:val="24"/>
          <w:szCs w:val="24"/>
          <w:lang w:val="en-US"/>
        </w:rPr>
        <w:t>Euronext</w:t>
      </w:r>
      <w:r w:rsidR="002673B9" w:rsidRPr="00084FE9">
        <w:rPr>
          <w:rFonts w:cstheme="minorHAnsi"/>
          <w:b/>
          <w:color w:val="008D7F" w:themeColor="text1"/>
          <w:sz w:val="24"/>
          <w:szCs w:val="24"/>
          <w:lang w:val="en-US"/>
        </w:rPr>
        <w:t xml:space="preserve"> </w:t>
      </w:r>
      <w:r w:rsidR="002673B9" w:rsidRPr="00162FF3">
        <w:rPr>
          <w:rFonts w:cstheme="minorHAnsi"/>
          <w:b/>
          <w:color w:val="008D7F" w:themeColor="text1"/>
          <w:sz w:val="24"/>
          <w:szCs w:val="24"/>
          <w:lang w:val="en-US"/>
        </w:rPr>
        <w:t>Securities</w:t>
      </w:r>
      <w:r w:rsidR="002673B9" w:rsidRPr="00084FE9">
        <w:rPr>
          <w:rFonts w:cstheme="minorHAnsi"/>
          <w:b/>
          <w:color w:val="008D7F" w:themeColor="text1"/>
          <w:sz w:val="24"/>
          <w:szCs w:val="24"/>
          <w:lang w:val="en-US"/>
        </w:rPr>
        <w:t xml:space="preserve"> </w:t>
      </w:r>
      <w:r w:rsidR="002673B9" w:rsidRPr="00162FF3">
        <w:rPr>
          <w:rFonts w:cstheme="minorHAnsi"/>
          <w:b/>
          <w:color w:val="008D7F" w:themeColor="text1"/>
          <w:sz w:val="24"/>
          <w:szCs w:val="24"/>
          <w:lang w:val="en-US"/>
        </w:rPr>
        <w:t>Athens</w:t>
      </w:r>
      <w:r w:rsidR="002673B9" w:rsidRPr="00084FE9">
        <w:rPr>
          <w:rFonts w:cstheme="minorHAnsi"/>
          <w:b/>
          <w:color w:val="008D7F" w:themeColor="text1"/>
          <w:sz w:val="24"/>
          <w:szCs w:val="24"/>
          <w:lang w:val="en-US"/>
        </w:rPr>
        <w:t xml:space="preserve">       </w:t>
      </w:r>
    </w:p>
    <w:p w14:paraId="2187262B" w14:textId="77777777" w:rsidR="00084FE9" w:rsidRPr="00084FE9" w:rsidRDefault="00084FE9" w:rsidP="00084FE9">
      <w:pPr>
        <w:tabs>
          <w:tab w:val="left" w:pos="7353"/>
          <w:tab w:val="right" w:pos="9639"/>
        </w:tabs>
        <w:spacing w:after="0"/>
        <w:rPr>
          <w:rFonts w:cstheme="minorHAnsi"/>
          <w:bCs/>
          <w:color w:val="008D7F" w:themeColor="text1"/>
          <w:sz w:val="24"/>
          <w:szCs w:val="24"/>
          <w:lang w:val="en-US"/>
        </w:rPr>
      </w:pPr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>Accounts &amp; Registry Services Department</w:t>
      </w:r>
    </w:p>
    <w:p w14:paraId="58CFF292" w14:textId="2DD662D5" w:rsidR="00084FE9" w:rsidRPr="00084FE9" w:rsidRDefault="00084FE9" w:rsidP="00084FE9">
      <w:pPr>
        <w:tabs>
          <w:tab w:val="left" w:pos="7353"/>
          <w:tab w:val="right" w:pos="9639"/>
        </w:tabs>
        <w:spacing w:after="0"/>
        <w:rPr>
          <w:rFonts w:cstheme="minorHAnsi"/>
          <w:bCs/>
          <w:color w:val="008D7F" w:themeColor="text1"/>
          <w:sz w:val="24"/>
          <w:szCs w:val="24"/>
          <w:lang w:val="en-US"/>
        </w:rPr>
      </w:pPr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 xml:space="preserve">110 </w:t>
      </w:r>
      <w:proofErr w:type="spellStart"/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>Athinon</w:t>
      </w:r>
      <w:proofErr w:type="spellEnd"/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 xml:space="preserve"> Ave, 104 42 Athens Gr</w:t>
      </w:r>
    </w:p>
    <w:p w14:paraId="739C7983" w14:textId="644D6D40" w:rsidR="009A6C46" w:rsidRPr="00084FE9" w:rsidRDefault="00084FE9" w:rsidP="00084FE9">
      <w:pPr>
        <w:tabs>
          <w:tab w:val="left" w:pos="7353"/>
          <w:tab w:val="right" w:pos="9639"/>
        </w:tabs>
        <w:spacing w:after="0"/>
        <w:rPr>
          <w:rFonts w:cstheme="minorHAnsi"/>
          <w:bCs/>
          <w:color w:val="008D7F" w:themeColor="text1"/>
          <w:sz w:val="24"/>
          <w:szCs w:val="24"/>
          <w:lang w:val="en-US"/>
        </w:rPr>
      </w:pPr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 xml:space="preserve">Email: </w:t>
      </w:r>
      <w:hyperlink r:id="rId12" w:history="1">
        <w:r w:rsidR="00231D94" w:rsidRPr="00E472E1">
          <w:rPr>
            <w:rStyle w:val="Hyperlink"/>
            <w:rFonts w:cstheme="minorHAnsi"/>
            <w:bCs/>
            <w:sz w:val="24"/>
            <w:szCs w:val="24"/>
            <w:lang w:val="en-US"/>
          </w:rPr>
          <w:t>ars-athens@euronext.com</w:t>
        </w:r>
      </w:hyperlink>
      <w:r w:rsidR="00231D94" w:rsidRPr="00231D94">
        <w:rPr>
          <w:rFonts w:cstheme="minorHAnsi"/>
          <w:bCs/>
          <w:color w:val="008D7F" w:themeColor="text1"/>
          <w:sz w:val="24"/>
          <w:szCs w:val="24"/>
          <w:lang w:val="en-US"/>
        </w:rPr>
        <w:t xml:space="preserve"> </w:t>
      </w:r>
      <w:r w:rsidRPr="00084FE9">
        <w:rPr>
          <w:rFonts w:cstheme="minorHAnsi"/>
          <w:bCs/>
          <w:color w:val="008D7F" w:themeColor="text1"/>
          <w:sz w:val="24"/>
          <w:szCs w:val="24"/>
          <w:lang w:val="en-US"/>
        </w:rPr>
        <w:t>- phone +30 210 3366776</w:t>
      </w:r>
    </w:p>
    <w:p w14:paraId="3C0B6089" w14:textId="77777777" w:rsidR="00890928" w:rsidRPr="00084FE9" w:rsidRDefault="00890928" w:rsidP="00B81211">
      <w:pPr>
        <w:tabs>
          <w:tab w:val="left" w:pos="7353"/>
          <w:tab w:val="right" w:pos="9639"/>
        </w:tabs>
        <w:spacing w:after="0"/>
        <w:rPr>
          <w:rFonts w:cstheme="minorHAnsi"/>
          <w:bCs/>
          <w:color w:val="008D7F" w:themeColor="text1"/>
          <w:sz w:val="24"/>
          <w:szCs w:val="24"/>
          <w:lang w:val="en-US"/>
        </w:rPr>
      </w:pPr>
    </w:p>
    <w:p w14:paraId="2D5140B2" w14:textId="71A157FD" w:rsidR="00B81211" w:rsidRPr="00084FE9" w:rsidRDefault="00084FE9" w:rsidP="00B81211">
      <w:pPr>
        <w:tabs>
          <w:tab w:val="left" w:pos="7353"/>
          <w:tab w:val="right" w:pos="9639"/>
        </w:tabs>
        <w:spacing w:after="0"/>
        <w:rPr>
          <w:rFonts w:cstheme="minorHAnsi"/>
          <w:bCs/>
          <w:color w:val="008D7F" w:themeColor="text1"/>
          <w:sz w:val="24"/>
          <w:szCs w:val="24"/>
          <w:lang w:val="en-US"/>
        </w:rPr>
      </w:pPr>
      <w:r>
        <w:rPr>
          <w:rFonts w:cstheme="minorHAnsi"/>
          <w:b/>
          <w:color w:val="008D7F" w:themeColor="text1"/>
          <w:sz w:val="24"/>
          <w:szCs w:val="24"/>
        </w:rPr>
        <w:t>Date</w:t>
      </w:r>
      <w:r w:rsidR="00890928" w:rsidRPr="00162FF3">
        <w:rPr>
          <w:rFonts w:cstheme="minorHAnsi"/>
          <w:bCs/>
          <w:color w:val="008D7F" w:themeColor="text1"/>
          <w:sz w:val="24"/>
          <w:szCs w:val="24"/>
        </w:rPr>
        <w:t>:</w:t>
      </w:r>
      <w:r w:rsidR="00890928" w:rsidRPr="00162FF3">
        <w:rPr>
          <w:rFonts w:cstheme="minorHAnsi"/>
          <w:b/>
          <w:bCs/>
          <w:color w:val="008D7F" w:themeColor="text1"/>
          <w:sz w:val="24"/>
          <w:szCs w:val="24"/>
        </w:rPr>
        <w:t xml:space="preserve"> </w:t>
      </w:r>
      <w:sdt>
        <w:sdtPr>
          <w:rPr>
            <w:rFonts w:cstheme="minorHAnsi"/>
            <w:b/>
            <w:bCs/>
            <w:color w:val="008D7F" w:themeColor="text1"/>
            <w:sz w:val="24"/>
            <w:szCs w:val="24"/>
          </w:rPr>
          <w:id w:val="-1197618817"/>
          <w:placeholder>
            <w:docPart w:val="0AFF96FF75374AD1966B2C4DB2EA9E72"/>
          </w:placeholder>
          <w:showingPlcHdr/>
        </w:sdtPr>
        <w:sdtEndPr/>
        <w:sdtContent>
          <w:r w:rsidR="00890928" w:rsidRPr="00162FF3">
            <w:rPr>
              <w:rStyle w:val="PlaceholderText"/>
              <w:rFonts w:cstheme="minorHAnsi"/>
              <w:sz w:val="24"/>
              <w:szCs w:val="24"/>
              <w:lang w:val="en-US"/>
            </w:rPr>
            <w:t>Click or tap here to enter text.</w:t>
          </w:r>
        </w:sdtContent>
      </w:sdt>
    </w:p>
    <w:p w14:paraId="4A3C946A" w14:textId="77777777" w:rsidR="00162FF3" w:rsidRPr="0036601F" w:rsidRDefault="00162FF3" w:rsidP="00B81211">
      <w:pPr>
        <w:tabs>
          <w:tab w:val="left" w:pos="7353"/>
          <w:tab w:val="right" w:pos="9639"/>
        </w:tabs>
        <w:spacing w:after="0"/>
        <w:rPr>
          <w:rFonts w:cstheme="minorHAnsi"/>
          <w:b/>
          <w:bCs/>
          <w:color w:val="008D7F" w:themeColor="text1"/>
          <w:sz w:val="24"/>
          <w:szCs w:val="24"/>
          <w:lang w:val="en-US"/>
        </w:rPr>
      </w:pPr>
    </w:p>
    <w:tbl>
      <w:tblPr>
        <w:tblStyle w:val="Table2"/>
        <w:tblW w:w="10343" w:type="dxa"/>
        <w:tblLook w:val="04A0" w:firstRow="1" w:lastRow="0" w:firstColumn="1" w:lastColumn="0" w:noHBand="0" w:noVBand="1"/>
      </w:tblPr>
      <w:tblGrid>
        <w:gridCol w:w="3353"/>
        <w:gridCol w:w="6990"/>
      </w:tblGrid>
      <w:tr w:rsidR="00162FF3" w:rsidRPr="00162FF3" w14:paraId="24E4BB33" w14:textId="77777777" w:rsidTr="005C2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nil"/>
              <w:bottom w:val="single" w:sz="4" w:space="0" w:color="989FA1" w:themeColor="background2" w:themeShade="BF"/>
            </w:tcBorders>
            <w:shd w:val="clear" w:color="auto" w:fill="008D7F" w:themeFill="text1"/>
          </w:tcPr>
          <w:p w14:paraId="1F3AF2FF" w14:textId="0216E857" w:rsidR="00162FF3" w:rsidRPr="00162FF3" w:rsidRDefault="00084FE9" w:rsidP="008B333A">
            <w:pPr>
              <w:pStyle w:val="TableHeader"/>
              <w:rPr>
                <w:rFonts w:asciiTheme="minorHAnsi" w:hAnsiTheme="minorHAnsi"/>
                <w:sz w:val="24"/>
                <w:szCs w:val="24"/>
              </w:rPr>
            </w:pPr>
            <w:r w:rsidRPr="00084FE9">
              <w:rPr>
                <w:rFonts w:asciiTheme="minorHAnsi" w:hAnsiTheme="minorHAnsi"/>
                <w:sz w:val="24"/>
                <w:szCs w:val="24"/>
              </w:rPr>
              <w:t>Beneficiary’s Data</w:t>
            </w:r>
          </w:p>
        </w:tc>
        <w:tc>
          <w:tcPr>
            <w:tcW w:w="6990" w:type="dxa"/>
            <w:tcBorders>
              <w:top w:val="nil"/>
              <w:bottom w:val="single" w:sz="4" w:space="0" w:color="989FA1" w:themeColor="background2" w:themeShade="BF"/>
            </w:tcBorders>
            <w:shd w:val="clear" w:color="auto" w:fill="008D7F" w:themeFill="text1"/>
          </w:tcPr>
          <w:p w14:paraId="3388DF21" w14:textId="32176C4A" w:rsidR="00162FF3" w:rsidRPr="00162FF3" w:rsidRDefault="00162FF3" w:rsidP="008B333A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162FF3" w:rsidRPr="00162FF3" w14:paraId="58DCD0B1" w14:textId="77777777" w:rsidTr="005C2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989FA1" w:themeColor="background2" w:themeShade="BF"/>
              <w:bottom w:val="single" w:sz="4" w:space="0" w:color="06262D" w:themeColor="text2"/>
            </w:tcBorders>
          </w:tcPr>
          <w:p w14:paraId="75EE4E91" w14:textId="03AE1927" w:rsidR="00162FF3" w:rsidRPr="00084FE9" w:rsidRDefault="00084FE9" w:rsidP="001E3D64">
            <w:pPr>
              <w:pStyle w:val="TableBody"/>
              <w:rPr>
                <w:b/>
                <w:bCs/>
              </w:rPr>
            </w:pPr>
            <w:r w:rsidRPr="00084FE9">
              <w:rPr>
                <w:b/>
                <w:bCs/>
              </w:rPr>
              <w:t>Investor Share</w:t>
            </w:r>
          </w:p>
        </w:tc>
        <w:tc>
          <w:tcPr>
            <w:tcW w:w="6990" w:type="dxa"/>
            <w:tcBorders>
              <w:top w:val="single" w:sz="4" w:space="0" w:color="989FA1" w:themeColor="background2" w:themeShade="BF"/>
              <w:bottom w:val="single" w:sz="4" w:space="0" w:color="06262D" w:themeColor="text2"/>
            </w:tcBorders>
          </w:tcPr>
          <w:p w14:paraId="524915F9" w14:textId="2E52C82D" w:rsidR="00162FF3" w:rsidRPr="001E3D64" w:rsidRDefault="00D93E7E" w:rsidP="001E3D64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: </w:t>
            </w:r>
            <w:sdt>
              <w:sdtPr>
                <w:id w:val="1070541570"/>
                <w:placeholder>
                  <w:docPart w:val="ABEC4D83D690438C995F28354CBFC913"/>
                </w:placeholder>
                <w:showingPlcHdr/>
              </w:sdtPr>
              <w:sdtEndPr/>
              <w:sdtContent>
                <w:r w:rsidR="00162FF3"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6F707A41" w14:textId="77777777" w:rsidTr="005C2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</w:tcBorders>
          </w:tcPr>
          <w:p w14:paraId="288C27D1" w14:textId="67B30F82" w:rsidR="00162FF3" w:rsidRPr="00084FE9" w:rsidRDefault="00084FE9" w:rsidP="001E3D64">
            <w:pPr>
              <w:pStyle w:val="TableBody"/>
              <w:rPr>
                <w:b/>
                <w:bCs/>
              </w:rPr>
            </w:pPr>
            <w:r w:rsidRPr="00084FE9">
              <w:rPr>
                <w:b/>
                <w:bCs/>
              </w:rPr>
              <w:t>Securities Account</w:t>
            </w:r>
          </w:p>
        </w:tc>
        <w:tc>
          <w:tcPr>
            <w:tcW w:w="6990" w:type="dxa"/>
            <w:tcBorders>
              <w:top w:val="single" w:sz="4" w:space="0" w:color="06262D" w:themeColor="text2"/>
            </w:tcBorders>
          </w:tcPr>
          <w:p w14:paraId="23E0502C" w14:textId="0D07B305" w:rsidR="00162FF3" w:rsidRPr="001E3D64" w:rsidRDefault="00D93E7E" w:rsidP="001E3D64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: </w:t>
            </w:r>
            <w:sdt>
              <w:sdtPr>
                <w:id w:val="1864160071"/>
                <w:placeholder>
                  <w:docPart w:val="C0BC221BB2DC470B993AD7D9A1497098"/>
                </w:placeholder>
                <w:showingPlcHdr/>
              </w:sdtPr>
              <w:sdtEndPr/>
              <w:sdtContent>
                <w:r w:rsidR="00162FF3"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D93E7E" w14:paraId="11D91C7C" w14:textId="77777777" w:rsidTr="005C2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06262D" w:themeColor="text2"/>
            </w:tcBorders>
          </w:tcPr>
          <w:p w14:paraId="37154E1C" w14:textId="1F98B22D" w:rsidR="00D93E7E" w:rsidRDefault="00D93E7E" w:rsidP="00D93E7E">
            <w:pPr>
              <w:pStyle w:val="TableBody"/>
              <w:rPr>
                <w:lang w:val="en-US"/>
              </w:rPr>
            </w:pPr>
            <w:r w:rsidRPr="00D93E7E">
              <w:rPr>
                <w:lang w:val="en-US"/>
              </w:rPr>
              <w:t xml:space="preserve">Natural Person </w:t>
            </w:r>
            <w:r w:rsidR="00162FF3" w:rsidRPr="001E3D6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instrText>FORMCHECKBOX</w:instrText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fldChar w:fldCharType="separate"/>
            </w:r>
            <w:r w:rsidR="00162FF3" w:rsidRPr="001E3D64">
              <w:fldChar w:fldCharType="end"/>
            </w:r>
            <w:r w:rsidR="001E3D64" w:rsidRPr="00D93E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                   </w:t>
            </w:r>
            <w:r w:rsidRPr="00D93E7E">
              <w:rPr>
                <w:lang w:val="en-US"/>
              </w:rPr>
              <w:t>Joint Investor Securities Account</w:t>
            </w:r>
            <w:r w:rsidR="00162FF3" w:rsidRPr="00D93E7E">
              <w:rPr>
                <w:lang w:val="en-US"/>
              </w:rPr>
              <w:t xml:space="preserve"> </w:t>
            </w:r>
            <w:r w:rsidR="00162FF3" w:rsidRPr="001E3D6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instrText>FORMCHECKBOX</w:instrText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fldChar w:fldCharType="separate"/>
            </w:r>
            <w:r w:rsidR="00162FF3" w:rsidRPr="001E3D64">
              <w:fldChar w:fldCharType="end"/>
            </w:r>
            <w:r w:rsidR="001E3D64" w:rsidRPr="00D93E7E">
              <w:rPr>
                <w:lang w:val="en-US"/>
              </w:rPr>
              <w:t xml:space="preserve"> </w:t>
            </w:r>
          </w:p>
          <w:p w14:paraId="046E2DA1" w14:textId="5FB2412E" w:rsidR="00162FF3" w:rsidRPr="00D93E7E" w:rsidRDefault="00D93E7E" w:rsidP="00D93E7E">
            <w:pPr>
              <w:pStyle w:val="TableBody"/>
              <w:rPr>
                <w:lang w:val="en-US"/>
              </w:rPr>
            </w:pPr>
            <w:r w:rsidRPr="00D93E7E">
              <w:rPr>
                <w:lang w:val="en-US"/>
              </w:rPr>
              <w:t xml:space="preserve">Legal Entity </w:t>
            </w:r>
            <w:r w:rsidRPr="001E3D6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3E7E">
              <w:rPr>
                <w:lang w:val="en-US"/>
              </w:rPr>
              <w:instrText xml:space="preserve"> </w:instrText>
            </w:r>
            <w:r w:rsidRPr="001E3D64">
              <w:instrText>FORMCHECKBOX</w:instrText>
            </w:r>
            <w:r w:rsidRPr="00D93E7E">
              <w:rPr>
                <w:lang w:val="en-US"/>
              </w:rPr>
              <w:instrText xml:space="preserve"> </w:instrText>
            </w:r>
            <w:r w:rsidRPr="001E3D64">
              <w:fldChar w:fldCharType="separate"/>
            </w:r>
            <w:r w:rsidRPr="001E3D64">
              <w:fldChar w:fldCharType="end"/>
            </w:r>
            <w:r w:rsidRPr="00D93E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                       </w:t>
            </w:r>
            <w:r w:rsidRPr="00D93E7E">
              <w:rPr>
                <w:lang w:val="en-US"/>
              </w:rPr>
              <w:t>Co-Owner Securities Account</w:t>
            </w:r>
            <w:r w:rsidR="00162FF3" w:rsidRPr="00D93E7E">
              <w:rPr>
                <w:lang w:val="en-US"/>
              </w:rPr>
              <w:t xml:space="preserve"> </w:t>
            </w:r>
            <w:r w:rsidR="00162FF3" w:rsidRPr="001E3D6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instrText>FORMCHECKBOX</w:instrText>
            </w:r>
            <w:r w:rsidR="00162FF3" w:rsidRPr="00D93E7E">
              <w:rPr>
                <w:lang w:val="en-US"/>
              </w:rPr>
              <w:instrText xml:space="preserve"> </w:instrText>
            </w:r>
            <w:r w:rsidR="00162FF3" w:rsidRPr="001E3D64">
              <w:fldChar w:fldCharType="separate"/>
            </w:r>
            <w:r w:rsidR="00162FF3" w:rsidRPr="001E3D64">
              <w:fldChar w:fldCharType="end"/>
            </w:r>
          </w:p>
        </w:tc>
      </w:tr>
      <w:tr w:rsidR="00162FF3" w:rsidRPr="00162FF3" w14:paraId="0CB1EE51" w14:textId="77777777" w:rsidTr="005C2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</w:tcBorders>
          </w:tcPr>
          <w:p w14:paraId="761DC759" w14:textId="08C50B5D" w:rsidR="00162FF3" w:rsidRPr="001E3D64" w:rsidRDefault="00D93E7E" w:rsidP="001E3D64">
            <w:pPr>
              <w:pStyle w:val="TableBody"/>
            </w:pPr>
            <w:r w:rsidRPr="00D93E7E">
              <w:t>Surname / Name of the Legal Entity</w:t>
            </w:r>
          </w:p>
        </w:tc>
        <w:tc>
          <w:tcPr>
            <w:tcW w:w="6990" w:type="dxa"/>
            <w:tcBorders>
              <w:top w:val="single" w:sz="4" w:space="0" w:color="06262D" w:themeColor="text2"/>
            </w:tcBorders>
          </w:tcPr>
          <w:p w14:paraId="6F7593BF" w14:textId="153E3FA1" w:rsidR="00162FF3" w:rsidRPr="001E3D64" w:rsidRDefault="00162FF3" w:rsidP="001E3D64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1660417903"/>
                <w:placeholder>
                  <w:docPart w:val="6DCC0FFB8B864C568D766F5B949179AA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4C95C319" w14:textId="77777777" w:rsidTr="005C2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</w:tcBorders>
          </w:tcPr>
          <w:p w14:paraId="658AE968" w14:textId="760A9ACC" w:rsidR="00162FF3" w:rsidRPr="001E3D64" w:rsidRDefault="00D93E7E" w:rsidP="001E3D64">
            <w:pPr>
              <w:pStyle w:val="TableBody"/>
            </w:pPr>
            <w:r w:rsidRPr="00D93E7E">
              <w:t>Name</w:t>
            </w:r>
          </w:p>
        </w:tc>
        <w:tc>
          <w:tcPr>
            <w:tcW w:w="6990" w:type="dxa"/>
            <w:tcBorders>
              <w:top w:val="single" w:sz="4" w:space="0" w:color="06262D" w:themeColor="text2"/>
            </w:tcBorders>
          </w:tcPr>
          <w:p w14:paraId="1D29184B" w14:textId="6A1FBB66" w:rsidR="00162FF3" w:rsidRPr="001E3D64" w:rsidRDefault="00162FF3" w:rsidP="001E3D64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-791593448"/>
                <w:placeholder>
                  <w:docPart w:val="FB7ACEF7248346EB892F31C29587B651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5F2B0357" w14:textId="77777777" w:rsidTr="005C2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</w:tcBorders>
          </w:tcPr>
          <w:p w14:paraId="06535697" w14:textId="3D24F392" w:rsidR="00162FF3" w:rsidRPr="001E3D64" w:rsidRDefault="00D93E7E" w:rsidP="001E3D64">
            <w:pPr>
              <w:pStyle w:val="TableBody"/>
            </w:pPr>
            <w:r w:rsidRPr="00D93E7E">
              <w:t>Father’s Name</w:t>
            </w:r>
          </w:p>
        </w:tc>
        <w:tc>
          <w:tcPr>
            <w:tcW w:w="6990" w:type="dxa"/>
            <w:tcBorders>
              <w:top w:val="single" w:sz="4" w:space="0" w:color="06262D" w:themeColor="text2"/>
            </w:tcBorders>
          </w:tcPr>
          <w:p w14:paraId="462D9E9F" w14:textId="0BCB60CD" w:rsidR="00162FF3" w:rsidRPr="001E3D64" w:rsidRDefault="00162FF3" w:rsidP="001E3D64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1597668041"/>
                <w:placeholder>
                  <w:docPart w:val="BBD334DD8A954EC69DD13B88251628D9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1E6B22B0" w14:textId="77777777" w:rsidTr="005C2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2A3EEAF9" w14:textId="7CDE5174" w:rsidR="00162FF3" w:rsidRPr="001E3D64" w:rsidRDefault="00D93E7E" w:rsidP="001E3D64">
            <w:pPr>
              <w:pStyle w:val="TableBody"/>
            </w:pPr>
            <w:r w:rsidRPr="00D93E7E">
              <w:t>Date of birth</w:t>
            </w:r>
          </w:p>
        </w:tc>
        <w:tc>
          <w:tcPr>
            <w:tcW w:w="6990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4AC90FAC" w14:textId="7FBF065E" w:rsidR="00162FF3" w:rsidRPr="001E3D64" w:rsidRDefault="00162FF3" w:rsidP="001E3D64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-733924692"/>
                <w:placeholder>
                  <w:docPart w:val="BE92A6ACBC6B4129AB3D5D1F807128B9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770FDE8D" w14:textId="77777777" w:rsidTr="005C2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0965F083" w14:textId="13BC1034" w:rsidR="00162FF3" w:rsidRPr="00D93E7E" w:rsidRDefault="00D93E7E" w:rsidP="001E3D64">
            <w:pPr>
              <w:pStyle w:val="TableBody"/>
            </w:pPr>
            <w:r w:rsidRPr="00D93E7E">
              <w:t>Representative of a Legal Entity</w:t>
            </w:r>
            <w:r w:rsidR="00162FF3" w:rsidRPr="00D93E7E">
              <w:rPr>
                <w:rStyle w:val="FootnoteReference"/>
              </w:rPr>
              <w:footnoteReference w:id="1"/>
            </w:r>
          </w:p>
        </w:tc>
        <w:tc>
          <w:tcPr>
            <w:tcW w:w="6990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26C88E82" w14:textId="0AC705CF" w:rsidR="00162FF3" w:rsidRPr="001E3D64" w:rsidRDefault="00162FF3" w:rsidP="001E3D64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1080646931"/>
                <w:placeholder>
                  <w:docPart w:val="A13FEE925CE345AFB39B5E735F6240E3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7D5FA8F0" w14:textId="77777777" w:rsidTr="005C2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36D9B272" w14:textId="7439CC1D" w:rsidR="00162FF3" w:rsidRPr="00D93E7E" w:rsidRDefault="00D93E7E" w:rsidP="001E3D64">
            <w:pPr>
              <w:pStyle w:val="TableBody"/>
              <w:rPr>
                <w:lang w:val="en-US"/>
              </w:rPr>
            </w:pPr>
            <w:r w:rsidRPr="00D93E7E">
              <w:rPr>
                <w:lang w:val="en-US"/>
              </w:rPr>
              <w:t>Certificate (ID/PASSPORT/REGISTRATION NUMBER/OTHER)</w:t>
            </w:r>
          </w:p>
        </w:tc>
        <w:tc>
          <w:tcPr>
            <w:tcW w:w="6990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589F968E" w14:textId="17BC7903" w:rsidR="00162FF3" w:rsidRPr="001E3D64" w:rsidRDefault="00162FF3" w:rsidP="001E3D64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-353267321"/>
                <w:placeholder>
                  <w:docPart w:val="74F0BC4717EE436ABC8F95733B882E81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  <w:tr w:rsidR="00162FF3" w:rsidRPr="00162FF3" w14:paraId="234E2A5A" w14:textId="77777777" w:rsidTr="005C2D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3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59E0F9D8" w14:textId="62E8D1C1" w:rsidR="00162FF3" w:rsidRPr="001E3D64" w:rsidRDefault="00D93E7E" w:rsidP="001E3D64">
            <w:pPr>
              <w:pStyle w:val="TableBody"/>
            </w:pPr>
            <w:r w:rsidRPr="00D93E7E">
              <w:t>Tax Identification Number</w:t>
            </w:r>
          </w:p>
        </w:tc>
        <w:tc>
          <w:tcPr>
            <w:tcW w:w="6990" w:type="dxa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26DDBAA6" w14:textId="02E4C9DF" w:rsidR="00162FF3" w:rsidRPr="001E3D64" w:rsidRDefault="00162FF3" w:rsidP="001E3D64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E3D64">
              <w:t xml:space="preserve">: </w:t>
            </w:r>
            <w:sdt>
              <w:sdtPr>
                <w:id w:val="1250077999"/>
                <w:placeholder>
                  <w:docPart w:val="EAD59399F91446A59AB3008142E966F4"/>
                </w:placeholder>
                <w:showingPlcHdr/>
              </w:sdtPr>
              <w:sdtEndPr/>
              <w:sdtContent>
                <w:r w:rsidRPr="001E3D64">
                  <w:rPr>
                    <w:rStyle w:val="PlaceholderText"/>
                    <w:color w:val="06262D" w:themeColor="text2"/>
                  </w:rPr>
                  <w:t>Click or tap here to enter text.</w:t>
                </w:r>
              </w:sdtContent>
            </w:sdt>
          </w:p>
        </w:tc>
      </w:tr>
    </w:tbl>
    <w:p w14:paraId="524D4774" w14:textId="103EB38A" w:rsidR="00162FF3" w:rsidRPr="005C2D51" w:rsidRDefault="005C2D51" w:rsidP="00162FF3">
      <w:pPr>
        <w:pStyle w:val="BodyText"/>
        <w:rPr>
          <w:szCs w:val="24"/>
          <w:lang w:val="en-US"/>
        </w:rPr>
      </w:pPr>
      <w:r w:rsidRPr="005C2D51">
        <w:rPr>
          <w:szCs w:val="24"/>
        </w:rPr>
        <w:lastRenderedPageBreak/>
        <w:t xml:space="preserve">The personal data will be processed, which is necessary for compliance with a legal obligation and for the performance of the task requested by the user as data subject. The company </w:t>
      </w:r>
      <w:r w:rsidR="00F912ED">
        <w:rPr>
          <w:szCs w:val="24"/>
        </w:rPr>
        <w:t>Euronext Securities Athens</w:t>
      </w:r>
      <w:r w:rsidRPr="005C2D51">
        <w:rPr>
          <w:szCs w:val="24"/>
        </w:rPr>
        <w:t xml:space="preserve"> processes the above personal data taking all possible security measures and complying with the legislative and regulatory framework on personal data protection, in accordance with what is specifically specified at</w:t>
      </w:r>
      <w:r w:rsidR="00162FF3" w:rsidRPr="00162FF3">
        <w:rPr>
          <w:szCs w:val="24"/>
        </w:rPr>
        <w:t xml:space="preserve"> </w:t>
      </w:r>
      <w:hyperlink r:id="rId13" w:history="1">
        <w:r>
          <w:rPr>
            <w:rStyle w:val="Hyperlink"/>
            <w:color w:val="008D7F" w:themeColor="text1"/>
            <w:szCs w:val="24"/>
            <w:u w:val="none"/>
          </w:rPr>
          <w:t>https://athens.euronext.com/en/policy/personal-data-protection</w:t>
        </w:r>
      </w:hyperlink>
    </w:p>
    <w:p w14:paraId="7CDD6038" w14:textId="22F93C93" w:rsidR="00162FF3" w:rsidRPr="00162FF3" w:rsidRDefault="005C2D51" w:rsidP="00162FF3">
      <w:pPr>
        <w:pStyle w:val="BodyText"/>
        <w:rPr>
          <w:szCs w:val="24"/>
        </w:rPr>
      </w:pPr>
      <w:r w:rsidRPr="005C2D51">
        <w:rPr>
          <w:szCs w:val="24"/>
        </w:rPr>
        <w:t>I declare that</w:t>
      </w:r>
      <w:r w:rsidR="00162FF3" w:rsidRPr="00162FF3">
        <w:rPr>
          <w:szCs w:val="24"/>
        </w:rPr>
        <w:t>:</w:t>
      </w:r>
    </w:p>
    <w:p w14:paraId="0E71D2F3" w14:textId="77777777" w:rsidR="005C2D51" w:rsidRDefault="005C2D51" w:rsidP="005C2D51">
      <w:pPr>
        <w:pStyle w:val="ListBullet2"/>
      </w:pPr>
      <w:r>
        <w:t xml:space="preserve">I </w:t>
      </w:r>
      <w:proofErr w:type="spellStart"/>
      <w:r>
        <w:t>am</w:t>
      </w:r>
      <w:proofErr w:type="spellEnd"/>
      <w:r>
        <w:t xml:space="preserve"> acting as </w:t>
      </w:r>
      <w:proofErr w:type="gramStart"/>
      <w:r>
        <w:t>a</w:t>
      </w:r>
      <w:proofErr w:type="gramEnd"/>
      <w:r>
        <w:t xml:space="preserve"> Participant of the </w:t>
      </w:r>
      <w:proofErr w:type="spellStart"/>
      <w:r>
        <w:t>Beneficiary</w:t>
      </w:r>
      <w:proofErr w:type="spellEnd"/>
      <w:r>
        <w:t xml:space="preserve"> of the </w:t>
      </w:r>
      <w:proofErr w:type="spellStart"/>
      <w:r>
        <w:t>above</w:t>
      </w:r>
      <w:proofErr w:type="spellEnd"/>
      <w:r>
        <w:t xml:space="preserve"> Share and the information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application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>.</w:t>
      </w:r>
    </w:p>
    <w:p w14:paraId="35676386" w14:textId="13DF94BF" w:rsidR="00162FF3" w:rsidRPr="00162FF3" w:rsidRDefault="005C2D51" w:rsidP="005C2D51">
      <w:pPr>
        <w:pStyle w:val="ListBullet2"/>
      </w:pPr>
      <w:r>
        <w:t>I have taken note of the terms and conditions of service for the changing of Investor’s Share data &amp; Securities Account (</w:t>
      </w:r>
      <w:hyperlink r:id="rId14" w:history="1">
        <w:r w:rsidRPr="005C2D51">
          <w:rPr>
            <w:rStyle w:val="Hyperlink"/>
          </w:rPr>
          <w:t>here</w:t>
        </w:r>
      </w:hyperlink>
      <w:r>
        <w:t>), which I accept without reservation.</w:t>
      </w:r>
    </w:p>
    <w:p w14:paraId="5A61EC30" w14:textId="0D7149F1" w:rsidR="00162FF3" w:rsidRPr="00162FF3" w:rsidRDefault="005C2D51" w:rsidP="00162FF3">
      <w:pPr>
        <w:pStyle w:val="BodyText"/>
        <w:rPr>
          <w:szCs w:val="24"/>
        </w:rPr>
      </w:pPr>
      <w:r w:rsidRPr="005C2D51">
        <w:rPr>
          <w:szCs w:val="24"/>
        </w:rPr>
        <w:t>I request the modification of the following details of the Investor Share Code</w:t>
      </w:r>
      <w:r w:rsidR="00162FF3" w:rsidRPr="00162FF3">
        <w:rPr>
          <w:szCs w:val="24"/>
        </w:rPr>
        <w:t>:</w:t>
      </w:r>
    </w:p>
    <w:tbl>
      <w:tblPr>
        <w:tblW w:w="5076" w:type="pct"/>
        <w:tblLook w:val="0000" w:firstRow="0" w:lastRow="0" w:firstColumn="0" w:lastColumn="0" w:noHBand="0" w:noVBand="0"/>
      </w:tblPr>
      <w:tblGrid>
        <w:gridCol w:w="4608"/>
        <w:gridCol w:w="5616"/>
        <w:gridCol w:w="137"/>
      </w:tblGrid>
      <w:tr w:rsidR="005C2D51" w:rsidRPr="00162FF3" w14:paraId="238D8165" w14:textId="77777777" w:rsidTr="005C2D51">
        <w:trPr>
          <w:gridAfter w:val="1"/>
          <w:wAfter w:w="137" w:type="dxa"/>
          <w:trHeight w:val="562"/>
        </w:trPr>
        <w:tc>
          <w:tcPr>
            <w:tcW w:w="4608" w:type="dxa"/>
            <w:vAlign w:val="center"/>
          </w:tcPr>
          <w:p w14:paraId="79AEC57A" w14:textId="5ECC9DB7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6A4A2F">
              <w:t>Surname / Name of the Legal Entity</w:t>
            </w:r>
          </w:p>
        </w:tc>
        <w:tc>
          <w:tcPr>
            <w:tcW w:w="5616" w:type="dxa"/>
            <w:vAlign w:val="center"/>
          </w:tcPr>
          <w:p w14:paraId="40DAC392" w14:textId="77777777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162FF3">
              <w:rPr>
                <w:szCs w:val="24"/>
              </w:rPr>
              <w:t xml:space="preserve">: </w:t>
            </w:r>
            <w:sdt>
              <w:sdtPr>
                <w:rPr>
                  <w:szCs w:val="24"/>
                </w:rPr>
                <w:id w:val="699828192"/>
                <w:placeholder>
                  <w:docPart w:val="35128E8406044B4382387D554E824615"/>
                </w:placeholder>
                <w:showingPlcHdr/>
              </w:sdtPr>
              <w:sdtEndPr/>
              <w:sdtContent>
                <w:r w:rsidRPr="00162FF3">
                  <w:rPr>
                    <w:rStyle w:val="PlaceholderText"/>
                    <w:color w:val="06262D" w:themeColor="text2"/>
                    <w:szCs w:val="24"/>
                  </w:rPr>
                  <w:t>Click or tap here to enter text.</w:t>
                </w:r>
              </w:sdtContent>
            </w:sdt>
          </w:p>
        </w:tc>
      </w:tr>
      <w:tr w:rsidR="005C2D51" w:rsidRPr="00162FF3" w14:paraId="14C6F064" w14:textId="77777777" w:rsidTr="005C2D51">
        <w:trPr>
          <w:trHeight w:val="562"/>
        </w:trPr>
        <w:tc>
          <w:tcPr>
            <w:tcW w:w="4608" w:type="dxa"/>
            <w:vAlign w:val="center"/>
          </w:tcPr>
          <w:p w14:paraId="06A9D2DE" w14:textId="17F348D4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6A4A2F">
              <w:t>Name</w:t>
            </w:r>
          </w:p>
        </w:tc>
        <w:tc>
          <w:tcPr>
            <w:tcW w:w="5753" w:type="dxa"/>
            <w:gridSpan w:val="2"/>
            <w:vAlign w:val="center"/>
          </w:tcPr>
          <w:p w14:paraId="3C0B3397" w14:textId="77777777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162FF3">
              <w:rPr>
                <w:szCs w:val="24"/>
              </w:rPr>
              <w:t xml:space="preserve">: </w:t>
            </w:r>
            <w:sdt>
              <w:sdtPr>
                <w:rPr>
                  <w:szCs w:val="24"/>
                </w:rPr>
                <w:id w:val="-76909304"/>
                <w:placeholder>
                  <w:docPart w:val="CAA9D3C6491744B9BFD6E060889FCFF4"/>
                </w:placeholder>
                <w:showingPlcHdr/>
              </w:sdtPr>
              <w:sdtEndPr/>
              <w:sdtContent>
                <w:r w:rsidRPr="00162FF3">
                  <w:rPr>
                    <w:rStyle w:val="PlaceholderText"/>
                    <w:color w:val="06262D" w:themeColor="text2"/>
                    <w:szCs w:val="24"/>
                  </w:rPr>
                  <w:t>Click or tap here to enter text.</w:t>
                </w:r>
              </w:sdtContent>
            </w:sdt>
          </w:p>
        </w:tc>
      </w:tr>
      <w:tr w:rsidR="005C2D51" w:rsidRPr="00162FF3" w14:paraId="7B3CF53C" w14:textId="77777777" w:rsidTr="005C2D51">
        <w:trPr>
          <w:trHeight w:val="562"/>
        </w:trPr>
        <w:tc>
          <w:tcPr>
            <w:tcW w:w="4608" w:type="dxa"/>
            <w:vAlign w:val="center"/>
          </w:tcPr>
          <w:p w14:paraId="2F00D936" w14:textId="3A75E314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6A4A2F">
              <w:t>Father’s Name</w:t>
            </w:r>
          </w:p>
        </w:tc>
        <w:tc>
          <w:tcPr>
            <w:tcW w:w="5753" w:type="dxa"/>
            <w:gridSpan w:val="2"/>
            <w:vAlign w:val="center"/>
          </w:tcPr>
          <w:p w14:paraId="4E99BEE3" w14:textId="77777777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162FF3">
              <w:rPr>
                <w:szCs w:val="24"/>
              </w:rPr>
              <w:t xml:space="preserve">: </w:t>
            </w:r>
            <w:sdt>
              <w:sdtPr>
                <w:rPr>
                  <w:szCs w:val="24"/>
                </w:rPr>
                <w:id w:val="436259909"/>
                <w:placeholder>
                  <w:docPart w:val="7B8E26C8819F4D3E8B1F16F422596F46"/>
                </w:placeholder>
                <w:showingPlcHdr/>
              </w:sdtPr>
              <w:sdtEndPr/>
              <w:sdtContent>
                <w:r w:rsidRPr="00162FF3">
                  <w:rPr>
                    <w:rStyle w:val="PlaceholderText"/>
                    <w:color w:val="06262D" w:themeColor="text2"/>
                    <w:szCs w:val="24"/>
                  </w:rPr>
                  <w:t>Click or tap here to enter text.</w:t>
                </w:r>
              </w:sdtContent>
            </w:sdt>
          </w:p>
        </w:tc>
      </w:tr>
      <w:tr w:rsidR="005C2D51" w:rsidRPr="00162FF3" w14:paraId="0E636F07" w14:textId="77777777" w:rsidTr="005C2D51">
        <w:trPr>
          <w:trHeight w:val="562"/>
        </w:trPr>
        <w:tc>
          <w:tcPr>
            <w:tcW w:w="4608" w:type="dxa"/>
            <w:vAlign w:val="center"/>
          </w:tcPr>
          <w:p w14:paraId="6C98F8C7" w14:textId="151AF9E6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6A4A2F">
              <w:t>Share Category</w:t>
            </w:r>
          </w:p>
        </w:tc>
        <w:tc>
          <w:tcPr>
            <w:tcW w:w="5753" w:type="dxa"/>
            <w:gridSpan w:val="2"/>
            <w:vAlign w:val="center"/>
          </w:tcPr>
          <w:p w14:paraId="438CDF68" w14:textId="77777777" w:rsidR="005C2D51" w:rsidRPr="00162FF3" w:rsidRDefault="005C2D51" w:rsidP="005C2D51">
            <w:pPr>
              <w:pStyle w:val="BodyText"/>
              <w:spacing w:before="100" w:beforeAutospacing="1" w:after="100" w:afterAutospacing="1"/>
              <w:jc w:val="left"/>
              <w:rPr>
                <w:szCs w:val="24"/>
              </w:rPr>
            </w:pPr>
            <w:r w:rsidRPr="00162FF3">
              <w:rPr>
                <w:szCs w:val="24"/>
              </w:rPr>
              <w:t xml:space="preserve">: </w:t>
            </w:r>
            <w:sdt>
              <w:sdtPr>
                <w:rPr>
                  <w:szCs w:val="24"/>
                </w:rPr>
                <w:id w:val="1298497954"/>
                <w:placeholder>
                  <w:docPart w:val="CFBF4D6A053649B599674749F7AAF8F0"/>
                </w:placeholder>
                <w:showingPlcHdr/>
              </w:sdtPr>
              <w:sdtEndPr/>
              <w:sdtContent>
                <w:r w:rsidRPr="00162FF3">
                  <w:rPr>
                    <w:rStyle w:val="PlaceholderText"/>
                    <w:color w:val="06262D" w:themeColor="text2"/>
                    <w:szCs w:val="24"/>
                  </w:rPr>
                  <w:t>Click or tap here to enter text.</w:t>
                </w:r>
              </w:sdtContent>
            </w:sdt>
          </w:p>
        </w:tc>
      </w:tr>
    </w:tbl>
    <w:p w14:paraId="264694F3" w14:textId="0B9C9893" w:rsidR="00162FF3" w:rsidRPr="00162FF3" w:rsidRDefault="00D70ED8" w:rsidP="00162FF3">
      <w:pPr>
        <w:pStyle w:val="BodyText"/>
        <w:spacing w:before="100" w:beforeAutospacing="1" w:after="100" w:afterAutospacing="1"/>
        <w:rPr>
          <w:bCs/>
          <w:szCs w:val="24"/>
        </w:rPr>
      </w:pPr>
      <w:r w:rsidRPr="00D70ED8">
        <w:rPr>
          <w:bCs/>
          <w:szCs w:val="24"/>
        </w:rPr>
        <w:t>The required supporting documents are attached according to the Appendix</w:t>
      </w:r>
      <w:r w:rsidR="00162FF3" w:rsidRPr="00162FF3">
        <w:rPr>
          <w:bCs/>
          <w:szCs w:val="24"/>
        </w:rPr>
        <w:t>.</w:t>
      </w:r>
    </w:p>
    <w:p w14:paraId="28B7239F" w14:textId="77777777" w:rsidR="00B82F0A" w:rsidRPr="00790DC7" w:rsidRDefault="00B82F0A" w:rsidP="00162FF3">
      <w:pPr>
        <w:pStyle w:val="BodyText"/>
        <w:spacing w:before="100" w:beforeAutospacing="1" w:after="100" w:afterAutospacing="1"/>
        <w:rPr>
          <w:b/>
          <w:szCs w:val="24"/>
        </w:rPr>
      </w:pPr>
    </w:p>
    <w:p w14:paraId="7CCCE891" w14:textId="33B3C042" w:rsidR="00162FF3" w:rsidRPr="00162FF3" w:rsidRDefault="00D70ED8" w:rsidP="00162FF3">
      <w:pPr>
        <w:pStyle w:val="BodyText"/>
        <w:spacing w:before="100" w:beforeAutospacing="1" w:after="100" w:afterAutospacing="1"/>
        <w:rPr>
          <w:b/>
          <w:szCs w:val="24"/>
          <w:lang w:val="en-US"/>
        </w:rPr>
      </w:pPr>
      <w:r w:rsidRPr="00D70ED8">
        <w:rPr>
          <w:b/>
          <w:szCs w:val="24"/>
        </w:rPr>
        <w:t>Applicant Participant’s name</w:t>
      </w:r>
      <w:r w:rsidR="00162FF3" w:rsidRPr="00162FF3">
        <w:rPr>
          <w:b/>
          <w:szCs w:val="24"/>
          <w:lang w:val="en-US"/>
        </w:rPr>
        <w:t xml:space="preserve">: </w:t>
      </w:r>
      <w:sdt>
        <w:sdtPr>
          <w:rPr>
            <w:b/>
            <w:bCs/>
            <w:color w:val="008D7F" w:themeColor="text1"/>
            <w:szCs w:val="24"/>
            <w:lang w:val="en-GB"/>
          </w:rPr>
          <w:id w:val="-1349560831"/>
          <w:placeholder>
            <w:docPart w:val="23237A3AF3874FFF9FDD0267D52B62E0"/>
          </w:placeholder>
          <w:showingPlcHdr/>
        </w:sdtPr>
        <w:sdtEndPr/>
        <w:sdtContent>
          <w:r w:rsidR="00162FF3" w:rsidRPr="00162FF3">
            <w:rPr>
              <w:rStyle w:val="PlaceholderText"/>
              <w:rFonts w:cstheme="minorHAnsi"/>
              <w:szCs w:val="24"/>
              <w:lang w:val="en-US"/>
            </w:rPr>
            <w:t>Click or tap here to enter text.</w:t>
          </w:r>
        </w:sdtContent>
      </w:sdt>
    </w:p>
    <w:p w14:paraId="330576C6" w14:textId="77777777" w:rsidR="00B82F0A" w:rsidRPr="00B32B00" w:rsidRDefault="00B82F0A" w:rsidP="00162FF3">
      <w:pPr>
        <w:pStyle w:val="BodyText"/>
        <w:spacing w:before="100" w:beforeAutospacing="1" w:after="100" w:afterAutospacing="1"/>
        <w:rPr>
          <w:b/>
          <w:szCs w:val="24"/>
          <w:lang w:val="en-US"/>
        </w:rPr>
      </w:pPr>
    </w:p>
    <w:p w14:paraId="5C030F04" w14:textId="58E82539" w:rsidR="00162FF3" w:rsidRPr="00162FF3" w:rsidRDefault="00D70ED8" w:rsidP="00162FF3">
      <w:pPr>
        <w:pStyle w:val="BodyText"/>
        <w:spacing w:before="100" w:beforeAutospacing="1" w:after="100" w:afterAutospacing="1"/>
        <w:rPr>
          <w:b/>
          <w:bCs/>
          <w:color w:val="008D7F" w:themeColor="text1"/>
          <w:szCs w:val="24"/>
          <w:lang w:val="en-US"/>
        </w:rPr>
      </w:pPr>
      <w:r w:rsidRPr="00D70ED8">
        <w:rPr>
          <w:b/>
          <w:szCs w:val="24"/>
        </w:rPr>
        <w:t>Applicant Participant’s signatu</w:t>
      </w:r>
      <w:r w:rsidRPr="00D70ED8">
        <w:rPr>
          <w:b/>
          <w:bCs/>
        </w:rPr>
        <w:t>re</w:t>
      </w:r>
      <w:r w:rsidR="00162FF3" w:rsidRPr="00D70ED8">
        <w:rPr>
          <w:b/>
          <w:bCs/>
          <w:vertAlign w:val="superscript"/>
        </w:rPr>
        <w:footnoteReference w:id="2"/>
      </w:r>
      <w:r w:rsidR="00162FF3" w:rsidRPr="00D70ED8">
        <w:rPr>
          <w:b/>
          <w:bCs/>
        </w:rPr>
        <w:t>:</w:t>
      </w:r>
      <w:r w:rsidR="00162FF3" w:rsidRPr="00162FF3">
        <w:rPr>
          <w:b/>
          <w:color w:val="0067A6"/>
          <w:szCs w:val="24"/>
          <w:lang w:val="en-US"/>
        </w:rPr>
        <w:t xml:space="preserve"> </w:t>
      </w:r>
      <w:sdt>
        <w:sdtPr>
          <w:rPr>
            <w:b/>
            <w:bCs/>
            <w:color w:val="008D7F" w:themeColor="text1"/>
            <w:szCs w:val="24"/>
            <w:lang w:val="en-GB"/>
          </w:rPr>
          <w:id w:val="1166278333"/>
          <w:placeholder>
            <w:docPart w:val="3AB456F3D371414A9FEE0D7A8F095B4F"/>
          </w:placeholder>
          <w:showingPlcHdr/>
        </w:sdtPr>
        <w:sdtEndPr/>
        <w:sdtContent>
          <w:r w:rsidR="00162FF3" w:rsidRPr="00162FF3">
            <w:rPr>
              <w:rStyle w:val="PlaceholderText"/>
              <w:rFonts w:cstheme="minorHAnsi"/>
              <w:szCs w:val="24"/>
              <w:lang w:val="en-US"/>
            </w:rPr>
            <w:t>Click or tap here to enter text.</w:t>
          </w:r>
        </w:sdtContent>
      </w:sdt>
    </w:p>
    <w:p w14:paraId="7111C8B2" w14:textId="77777777" w:rsidR="00162FF3" w:rsidRPr="00162FF3" w:rsidRDefault="00162FF3" w:rsidP="00B81211">
      <w:pPr>
        <w:tabs>
          <w:tab w:val="left" w:pos="7353"/>
          <w:tab w:val="right" w:pos="9639"/>
        </w:tabs>
        <w:spacing w:after="0"/>
        <w:rPr>
          <w:rFonts w:cstheme="minorHAnsi"/>
          <w:b/>
          <w:bCs/>
          <w:color w:val="008D7F" w:themeColor="text1"/>
          <w:sz w:val="24"/>
          <w:szCs w:val="24"/>
          <w:lang w:val="en-US"/>
        </w:rPr>
      </w:pPr>
    </w:p>
    <w:p w14:paraId="28CC15FC" w14:textId="77777777" w:rsidR="00162FF3" w:rsidRPr="00B82F0A" w:rsidRDefault="00162FF3" w:rsidP="002F62A7">
      <w:pPr>
        <w:spacing w:before="40" w:line="360" w:lineRule="auto"/>
        <w:jc w:val="center"/>
        <w:rPr>
          <w:b/>
          <w:sz w:val="24"/>
          <w:szCs w:val="24"/>
          <w:u w:val="single"/>
          <w:lang w:val="en-US"/>
        </w:rPr>
      </w:pPr>
    </w:p>
    <w:p w14:paraId="4CB4E1CE" w14:textId="77777777" w:rsidR="00790DC7" w:rsidRPr="001E3D64" w:rsidRDefault="00790DC7" w:rsidP="00790DC7">
      <w:pPr>
        <w:pStyle w:val="Heading2"/>
        <w:numPr>
          <w:ilvl w:val="0"/>
          <w:numId w:val="0"/>
        </w:numPr>
        <w:rPr>
          <w:lang w:val="en-US"/>
        </w:rPr>
      </w:pPr>
    </w:p>
    <w:p w14:paraId="02B45F38" w14:textId="75CD0B14" w:rsidR="002F62A7" w:rsidRPr="00D70ED8" w:rsidRDefault="00D70ED8" w:rsidP="00790DC7">
      <w:pPr>
        <w:pStyle w:val="Heading2"/>
        <w:numPr>
          <w:ilvl w:val="0"/>
          <w:numId w:val="0"/>
        </w:numPr>
        <w:rPr>
          <w:lang w:val="en-US"/>
        </w:rPr>
      </w:pPr>
      <w:r>
        <w:rPr>
          <w:lang w:val="en-US"/>
        </w:rPr>
        <w:lastRenderedPageBreak/>
        <w:t>APPENDIX</w:t>
      </w:r>
    </w:p>
    <w:p w14:paraId="2E6B0ECF" w14:textId="77777777" w:rsidR="00790DC7" w:rsidRPr="00790DC7" w:rsidRDefault="00790DC7" w:rsidP="00790DC7">
      <w:pPr>
        <w:rPr>
          <w:lang w:val="el-GR"/>
        </w:rPr>
      </w:pPr>
    </w:p>
    <w:p w14:paraId="5CB59559" w14:textId="3B5745A7" w:rsidR="002F62A7" w:rsidRPr="00D70ED8" w:rsidRDefault="00D70ED8" w:rsidP="00790DC7">
      <w:pPr>
        <w:pStyle w:val="ListNumber"/>
        <w:rPr>
          <w:lang w:val="en-US"/>
        </w:rPr>
      </w:pPr>
      <w:r w:rsidRPr="00D70ED8">
        <w:rPr>
          <w:lang w:val="en-US"/>
        </w:rPr>
        <w:t>Additional supporting documents required to be submitted with the Application for Change of Investor’s Share Data</w:t>
      </w:r>
      <w:r w:rsidR="00B60407" w:rsidRPr="00162FF3">
        <w:rPr>
          <w:rStyle w:val="FootnoteReference"/>
          <w:rFonts w:cstheme="minorHAnsi"/>
          <w:b/>
          <w:szCs w:val="24"/>
        </w:rPr>
        <w:footnoteReference w:id="3"/>
      </w:r>
      <w:r w:rsidR="002F62A7" w:rsidRPr="00D70ED8">
        <w:rPr>
          <w:lang w:val="en-US"/>
        </w:rPr>
        <w:t>:</w:t>
      </w:r>
    </w:p>
    <w:p w14:paraId="0B847DAD" w14:textId="1AB2CA5C" w:rsidR="00D70ED8" w:rsidRP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 xml:space="preserve">Change of name, surname or father’s name of a natural person: official copy or certified copy </w:t>
      </w:r>
    </w:p>
    <w:p w14:paraId="541EF094" w14:textId="221CBD69" w:rsidR="00D70ED8" w:rsidRP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>Change of name, surname or patronymic of a natural person: official copy or certified copy of notarial deed in the margin of which the change is written or official copy or certified copy of a final court decision from which the change occurs &amp; photocopy of the certificate.</w:t>
      </w:r>
    </w:p>
    <w:p w14:paraId="2058E4D7" w14:textId="512FF903" w:rsidR="00D70ED8" w:rsidRP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>Change of name due to anagram or error on the registration’s procedure: letter from the Participant, stating the incorrect entry, with attached photocopy of the investor's identification certificate.</w:t>
      </w:r>
    </w:p>
    <w:p w14:paraId="4B131F28" w14:textId="23E19477" w:rsidR="00D70ED8" w:rsidRP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>Change of name of domestic Legal Entity: Government Gazette, or the decision of the competent public authority that approved the change of name (e.g. GEMI, Ministry of Development, Capital Market Commission, etc.).</w:t>
      </w:r>
    </w:p>
    <w:p w14:paraId="057F66EA" w14:textId="77777777" w:rsid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>Change of name of a foreign Legal Entity: official copy or certified copy of the decision of the competent public authority that approved the change (e.g. FSA, AMF, SEC etc.) or a simple printout of the relevant website responsible for the approval of the public authority to which the change is referred or certified extract from a public book in which the change has been registered.</w:t>
      </w:r>
    </w:p>
    <w:p w14:paraId="1559FF42" w14:textId="6D4830A7" w:rsidR="00790DC7" w:rsidRPr="00D70ED8" w:rsidRDefault="00D70ED8" w:rsidP="00D70ED8">
      <w:pPr>
        <w:pStyle w:val="ListNumber2"/>
        <w:rPr>
          <w:lang w:val="en-US"/>
        </w:rPr>
      </w:pPr>
      <w:r w:rsidRPr="00D70ED8">
        <w:rPr>
          <w:lang w:val="en-US"/>
        </w:rPr>
        <w:t>Adding name to a Share of an unbaptized person: official copy or certified copy of baptism certificate.</w:t>
      </w:r>
    </w:p>
    <w:p w14:paraId="43A6DAC2" w14:textId="1C6BE7C4" w:rsidR="00B60407" w:rsidRPr="00162FF3" w:rsidRDefault="00D70ED8" w:rsidP="00790DC7">
      <w:pPr>
        <w:pStyle w:val="ListNumber"/>
      </w:pPr>
      <w:r w:rsidRPr="00D70ED8">
        <w:t>Important clarifications</w:t>
      </w:r>
      <w:r w:rsidR="00B60407" w:rsidRPr="00162FF3">
        <w:t>:</w:t>
      </w:r>
    </w:p>
    <w:p w14:paraId="5ED68C74" w14:textId="337C416E" w:rsidR="00D70ED8" w:rsidRPr="00D70ED8" w:rsidRDefault="00D70ED8" w:rsidP="00D70ED8">
      <w:pPr>
        <w:pStyle w:val="ListNumber2"/>
        <w:numPr>
          <w:ilvl w:val="1"/>
          <w:numId w:val="49"/>
        </w:numPr>
        <w:rPr>
          <w:lang w:val="en-US"/>
        </w:rPr>
      </w:pPr>
      <w:r w:rsidRPr="00D70ED8">
        <w:rPr>
          <w:lang w:val="en-US"/>
        </w:rPr>
        <w:t>It is permitted to change the share category from Customer Share to Capital Share or Public Entity Share or Participant's Own Share.</w:t>
      </w:r>
    </w:p>
    <w:p w14:paraId="4C2A8037" w14:textId="23421D77" w:rsidR="00D70ED8" w:rsidRPr="00D70ED8" w:rsidRDefault="00D70ED8" w:rsidP="00D70ED8">
      <w:pPr>
        <w:pStyle w:val="ListNumber2"/>
        <w:numPr>
          <w:ilvl w:val="1"/>
          <w:numId w:val="49"/>
        </w:numPr>
        <w:rPr>
          <w:lang w:val="en-US"/>
        </w:rPr>
      </w:pPr>
      <w:r w:rsidRPr="00D70ED8">
        <w:rPr>
          <w:lang w:val="en-US"/>
        </w:rPr>
        <w:t xml:space="preserve">All other data </w:t>
      </w:r>
      <w:proofErr w:type="gramStart"/>
      <w:r w:rsidRPr="00D70ED8">
        <w:rPr>
          <w:lang w:val="en-US"/>
        </w:rPr>
        <w:t>of</w:t>
      </w:r>
      <w:proofErr w:type="gramEnd"/>
      <w:r w:rsidRPr="00D70ED8">
        <w:rPr>
          <w:lang w:val="en-US"/>
        </w:rPr>
        <w:t xml:space="preserve"> the Share are modified with the declaration of the beneficiary to the Participant (Stock Exchange Company or Bank with which he/she cooperates).</w:t>
      </w:r>
    </w:p>
    <w:p w14:paraId="6400B96C" w14:textId="1585AD8D" w:rsidR="002F62A7" w:rsidRPr="00D70ED8" w:rsidRDefault="00D70ED8" w:rsidP="00D70ED8">
      <w:pPr>
        <w:pStyle w:val="ListNumber2"/>
        <w:numPr>
          <w:ilvl w:val="1"/>
          <w:numId w:val="49"/>
        </w:numPr>
        <w:rPr>
          <w:lang w:val="en-US"/>
        </w:rPr>
      </w:pPr>
      <w:r w:rsidRPr="00D70ED8">
        <w:rPr>
          <w:lang w:val="en-US"/>
        </w:rPr>
        <w:t>It is pointed out that documents in a language other than English should be submitted officially translated by a lawyer in Greek or English.</w:t>
      </w:r>
    </w:p>
    <w:sectPr w:rsidR="002F62A7" w:rsidRPr="00D70ED8" w:rsidSect="00442DC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2275" w:right="850" w:bottom="850" w:left="850" w:header="562" w:footer="4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98FE" w14:textId="77777777" w:rsidR="00FE0D04" w:rsidRDefault="00FE0D04" w:rsidP="00577ECD">
      <w:pPr>
        <w:spacing w:after="0"/>
      </w:pPr>
      <w:r>
        <w:separator/>
      </w:r>
    </w:p>
  </w:endnote>
  <w:endnote w:type="continuationSeparator" w:id="0">
    <w:p w14:paraId="7DFC58C0" w14:textId="77777777" w:rsidR="00FE0D04" w:rsidRDefault="00FE0D04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panose1 w:val="00000000000000000000"/>
    <w:charset w:val="A1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635C" w14:textId="77777777" w:rsidR="00DC432D" w:rsidRDefault="00DC432D" w:rsidP="00DC432D">
    <w:pPr>
      <w:pStyle w:val="Footer"/>
    </w:pPr>
  </w:p>
  <w:p w14:paraId="51919D86" w14:textId="77777777" w:rsidR="00DC432D" w:rsidRDefault="00DC4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054547CA" w14:textId="06B4E076" w:rsidR="00DC432D" w:rsidRDefault="00DC432D" w:rsidP="00DC432D">
        <w:pPr>
          <w:pStyle w:val="Footer"/>
        </w:pPr>
      </w:p>
      <w:p w14:paraId="4DDFBEC3" w14:textId="33E88604" w:rsidR="00DC432D" w:rsidRDefault="00442DC4" w:rsidP="00DC432D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0A9EA11D" wp14:editId="6C4E158E">
                  <wp:simplePos x="0" y="0"/>
                  <wp:positionH relativeFrom="margin">
                    <wp:align>left</wp:align>
                  </wp:positionH>
                  <wp:positionV relativeFrom="paragraph">
                    <wp:posOffset>51435</wp:posOffset>
                  </wp:positionV>
                  <wp:extent cx="5848350" cy="140462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4835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5DF9A" w14:textId="4C80C9E4" w:rsidR="00442DC4" w:rsidRPr="005C2D51" w:rsidRDefault="005C2D51" w:rsidP="005C2D51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 w:rsidRPr="005C2D51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APPLICATION FOR CHANGING DATA OF THE BENEFICIARY’S SHARE AND SECURITIES ACCOUNT</w:t>
                              </w: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 xml:space="preserve"> </w:t>
                              </w:r>
                              <w:r w:rsidR="00231D94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VERSION</w:t>
                              </w:r>
                              <w:r w:rsidRPr="005C2D51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 xml:space="preserve"> </w:t>
                              </w:r>
                              <w:r w:rsidRPr="005C2D51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>Α</w:t>
                              </w:r>
                              <w:r w:rsidRPr="005C2D51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PP004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0A9EA11D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4.05pt;width:460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" filled="f" stroked="f">
                  <v:textbox style="mso-fit-shape-to-text:t" inset="0,0,0,0">
                    <w:txbxContent>
                      <w:p w14:paraId="0945DF9A" w14:textId="4C80C9E4" w:rsidR="00442DC4" w:rsidRPr="005C2D51" w:rsidRDefault="005C2D51" w:rsidP="005C2D51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 w:rsidRPr="005C2D51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APPLICATION FOR CHANGING DATA OF THE BENEFICIARY’S SHARE AND SECURITIES ACCOUNT</w:t>
                        </w:r>
                        <w:r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 xml:space="preserve"> </w:t>
                        </w:r>
                        <w:r w:rsidR="00231D94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VERSION</w:t>
                        </w:r>
                        <w:r w:rsidRPr="005C2D51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 xml:space="preserve"> </w:t>
                        </w:r>
                        <w:r w:rsidRPr="005C2D51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>Α</w:t>
                        </w:r>
                        <w:r w:rsidRPr="005C2D51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PP004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</w:p>
      <w:p w14:paraId="464F7575" w14:textId="3101FA35" w:rsidR="009A7981" w:rsidRPr="002673B9" w:rsidRDefault="00DC432D" w:rsidP="002673B9">
        <w:pPr>
          <w:pStyle w:val="Footer"/>
        </w:pP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6575" w14:textId="77777777" w:rsidR="00DC432D" w:rsidRDefault="00DC432D" w:rsidP="00DC432D">
    <w:pPr>
      <w:pStyle w:val="Footer"/>
    </w:pPr>
  </w:p>
  <w:p w14:paraId="20B2E765" w14:textId="77777777" w:rsidR="00DC432D" w:rsidRDefault="00DC4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4604" w14:textId="77777777" w:rsidR="00FE0D04" w:rsidRPr="00231D94" w:rsidRDefault="00FE0D04" w:rsidP="00231D94">
      <w:pPr>
        <w:pStyle w:val="Footer"/>
      </w:pPr>
    </w:p>
  </w:footnote>
  <w:footnote w:type="continuationSeparator" w:id="0">
    <w:p w14:paraId="4A44B3F4" w14:textId="77777777" w:rsidR="00FE0D04" w:rsidRDefault="00FE0D04" w:rsidP="00577ECD">
      <w:pPr>
        <w:spacing w:after="0"/>
      </w:pPr>
      <w:r>
        <w:continuationSeparator/>
      </w:r>
    </w:p>
  </w:footnote>
  <w:footnote w:id="1">
    <w:p w14:paraId="421A6CA6" w14:textId="33AF4F08" w:rsidR="00162FF3" w:rsidRPr="005C2D51" w:rsidRDefault="00162FF3" w:rsidP="00B11EF8">
      <w:pPr>
        <w:pStyle w:val="Disclaimer"/>
        <w:rPr>
          <w:lang w:val="en-US"/>
        </w:rPr>
      </w:pPr>
      <w:r w:rsidRPr="00B81211">
        <w:rPr>
          <w:rStyle w:val="FootnoteReference"/>
          <w:rFonts w:ascii="Manrope" w:hAnsi="Manrope"/>
          <w:i/>
          <w:iCs/>
          <w:sz w:val="18"/>
          <w:szCs w:val="18"/>
          <w:vertAlign w:val="subscript"/>
        </w:rPr>
        <w:footnoteRef/>
      </w:r>
      <w:r w:rsidRPr="005C2D51">
        <w:rPr>
          <w:sz w:val="18"/>
          <w:szCs w:val="18"/>
          <w:vertAlign w:val="subscript"/>
          <w:lang w:val="en-US"/>
        </w:rPr>
        <w:t xml:space="preserve"> </w:t>
      </w:r>
      <w:r w:rsidR="005C2D51" w:rsidRPr="005C2D51">
        <w:rPr>
          <w:lang w:val="en-US"/>
        </w:rPr>
        <w:t>Along with the application, the relevant certificate of representation of the Legal Entity from the relevant Registry is attached.</w:t>
      </w:r>
    </w:p>
  </w:footnote>
  <w:footnote w:id="2">
    <w:p w14:paraId="7C63EE88" w14:textId="775E4EDC" w:rsidR="00162FF3" w:rsidRPr="00D70ED8" w:rsidRDefault="00162FF3" w:rsidP="00162FF3">
      <w:pPr>
        <w:pStyle w:val="Disclaimer"/>
        <w:rPr>
          <w:sz w:val="18"/>
          <w:szCs w:val="18"/>
          <w:lang w:val="en-US"/>
        </w:rPr>
      </w:pPr>
      <w:r w:rsidRPr="00B81211">
        <w:rPr>
          <w:rFonts w:cstheme="minorHAnsi"/>
          <w:vertAlign w:val="subscript"/>
        </w:rPr>
        <w:footnoteRef/>
      </w:r>
      <w:r w:rsidRPr="00D70ED8">
        <w:rPr>
          <w:rFonts w:cstheme="minorHAnsi"/>
          <w:vertAlign w:val="superscript"/>
          <w:lang w:val="en-US"/>
        </w:rPr>
        <w:t xml:space="preserve"> </w:t>
      </w:r>
      <w:r w:rsidR="00D70ED8" w:rsidRPr="00D70ED8">
        <w:rPr>
          <w:lang w:val="en-US"/>
        </w:rPr>
        <w:t>The application is submitted only by Participant through JIRA Service Desk</w:t>
      </w:r>
    </w:p>
  </w:footnote>
  <w:footnote w:id="3">
    <w:p w14:paraId="7F024715" w14:textId="4CB0C0D9" w:rsidR="00B60407" w:rsidRPr="00D70ED8" w:rsidRDefault="00B60407" w:rsidP="00B11EF8">
      <w:pPr>
        <w:pStyle w:val="Disclaimer"/>
        <w:rPr>
          <w:lang w:val="en-US"/>
        </w:rPr>
      </w:pPr>
      <w:r w:rsidRPr="00B81211">
        <w:rPr>
          <w:rFonts w:cstheme="minorHAnsi"/>
          <w:vertAlign w:val="subscript"/>
        </w:rPr>
        <w:footnoteRef/>
      </w:r>
      <w:r w:rsidRPr="00D70ED8">
        <w:rPr>
          <w:rFonts w:cstheme="minorHAnsi"/>
          <w:vertAlign w:val="superscript"/>
          <w:lang w:val="en-US"/>
        </w:rPr>
        <w:t xml:space="preserve"> </w:t>
      </w:r>
      <w:r w:rsidR="00D70ED8" w:rsidRPr="00D70ED8">
        <w:rPr>
          <w:lang w:val="en-US"/>
        </w:rPr>
        <w:t>It is noted that our company reserves the right to request additional supporting documents, at its discretion</w:t>
      </w:r>
      <w:r w:rsidRPr="00D70ED8"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E8EE" w14:textId="77777777" w:rsidR="00DC432D" w:rsidRDefault="00DC432D" w:rsidP="00DC432D">
    <w:pPr>
      <w:pStyle w:val="Header"/>
    </w:pPr>
  </w:p>
  <w:p w14:paraId="59ADADEA" w14:textId="77777777" w:rsidR="00DC432D" w:rsidRDefault="00DC43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F358" w14:textId="0CB08B8D" w:rsidR="00C154A1" w:rsidRPr="00C154A1" w:rsidRDefault="00C154A1" w:rsidP="00C154A1">
    <w:pPr>
      <w:tabs>
        <w:tab w:val="center" w:pos="4513"/>
        <w:tab w:val="right" w:pos="9026"/>
      </w:tabs>
      <w:spacing w:before="0" w:after="0"/>
    </w:pPr>
  </w:p>
  <w:p w14:paraId="623D2141" w14:textId="6BE663A8" w:rsidR="00577ECD" w:rsidRPr="00C154A1" w:rsidRDefault="00772EEC" w:rsidP="00C154A1">
    <w:pPr>
      <w:pStyle w:val="Header"/>
    </w:pPr>
    <w:r w:rsidRPr="00C154A1">
      <w:rPr>
        <w:noProof/>
      </w:rPr>
      <w:drawing>
        <wp:anchor distT="0" distB="0" distL="114300" distR="114300" simplePos="0" relativeHeight="251663360" behindDoc="1" locked="0" layoutInCell="1" allowOverlap="1" wp14:anchorId="2DFF54DB" wp14:editId="2211DE17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B9C1" w14:textId="77777777" w:rsidR="00DC432D" w:rsidRDefault="00DC432D" w:rsidP="00DC432D">
    <w:pPr>
      <w:pStyle w:val="Header"/>
    </w:pPr>
  </w:p>
  <w:p w14:paraId="0971B1F0" w14:textId="77777777" w:rsidR="00DC432D" w:rsidRDefault="00DC43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A32FB4"/>
    <w:multiLevelType w:val="multilevel"/>
    <w:tmpl w:val="FBBACDBC"/>
    <w:numStyleLink w:val="Headings"/>
  </w:abstractNum>
  <w:abstractNum w:abstractNumId="12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4A7777"/>
    <w:multiLevelType w:val="hybridMultilevel"/>
    <w:tmpl w:val="AFF82AE4"/>
    <w:lvl w:ilvl="0" w:tplc="4E84A5E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87B5E4E"/>
    <w:multiLevelType w:val="hybridMultilevel"/>
    <w:tmpl w:val="5134B6C8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37A077C"/>
    <w:multiLevelType w:val="hybridMultilevel"/>
    <w:tmpl w:val="B1EE7498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A51EB1"/>
    <w:multiLevelType w:val="hybridMultilevel"/>
    <w:tmpl w:val="545A5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5FC063D"/>
    <w:multiLevelType w:val="multilevel"/>
    <w:tmpl w:val="FBBACDBC"/>
    <w:numStyleLink w:val="Headings"/>
  </w:abstractNum>
  <w:abstractNum w:abstractNumId="28" w15:restartNumberingAfterBreak="0">
    <w:nsid w:val="50B90927"/>
    <w:multiLevelType w:val="hybridMultilevel"/>
    <w:tmpl w:val="6BAC02BA"/>
    <w:lvl w:ilvl="0" w:tplc="0408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D5B0E"/>
    <w:multiLevelType w:val="multilevel"/>
    <w:tmpl w:val="FBBACDBC"/>
    <w:numStyleLink w:val="Headings"/>
  </w:abstractNum>
  <w:abstractNum w:abstractNumId="30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BAD0C09"/>
    <w:multiLevelType w:val="hybridMultilevel"/>
    <w:tmpl w:val="CC0C91B6"/>
    <w:lvl w:ilvl="0" w:tplc="DBF01A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C197C"/>
    <w:multiLevelType w:val="hybridMultilevel"/>
    <w:tmpl w:val="7B6A30F2"/>
    <w:lvl w:ilvl="0" w:tplc="0408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0437601">
    <w:abstractNumId w:val="12"/>
  </w:num>
  <w:num w:numId="2" w16cid:durableId="240411370">
    <w:abstractNumId w:val="18"/>
  </w:num>
  <w:num w:numId="3" w16cid:durableId="713433774">
    <w:abstractNumId w:val="36"/>
  </w:num>
  <w:num w:numId="4" w16cid:durableId="1647589728">
    <w:abstractNumId w:val="13"/>
  </w:num>
  <w:num w:numId="5" w16cid:durableId="877082282">
    <w:abstractNumId w:val="31"/>
  </w:num>
  <w:num w:numId="6" w16cid:durableId="233199469">
    <w:abstractNumId w:val="19"/>
  </w:num>
  <w:num w:numId="7" w16cid:durableId="737560234">
    <w:abstractNumId w:val="30"/>
  </w:num>
  <w:num w:numId="8" w16cid:durableId="1561407593">
    <w:abstractNumId w:val="10"/>
  </w:num>
  <w:num w:numId="9" w16cid:durableId="245579018">
    <w:abstractNumId w:val="15"/>
  </w:num>
  <w:num w:numId="10" w16cid:durableId="182674989">
    <w:abstractNumId w:val="38"/>
  </w:num>
  <w:num w:numId="11" w16cid:durableId="24141654">
    <w:abstractNumId w:val="25"/>
  </w:num>
  <w:num w:numId="12" w16cid:durableId="360126991">
    <w:abstractNumId w:val="24"/>
  </w:num>
  <w:num w:numId="13" w16cid:durableId="1008366877">
    <w:abstractNumId w:val="23"/>
  </w:num>
  <w:num w:numId="14" w16cid:durableId="85735430">
    <w:abstractNumId w:val="33"/>
  </w:num>
  <w:num w:numId="15" w16cid:durableId="320669122">
    <w:abstractNumId w:val="16"/>
  </w:num>
  <w:num w:numId="16" w16cid:durableId="1770157432">
    <w:abstractNumId w:val="35"/>
  </w:num>
  <w:num w:numId="17" w16cid:durableId="1055280831">
    <w:abstractNumId w:val="28"/>
  </w:num>
  <w:num w:numId="18" w16cid:durableId="686174317">
    <w:abstractNumId w:val="14"/>
  </w:num>
  <w:num w:numId="19" w16cid:durableId="35735678">
    <w:abstractNumId w:val="26"/>
  </w:num>
  <w:num w:numId="20" w16cid:durableId="1511791531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21" w16cid:durableId="916596406">
    <w:abstractNumId w:val="11"/>
  </w:num>
  <w:num w:numId="22" w16cid:durableId="1592929461">
    <w:abstractNumId w:val="27"/>
  </w:num>
  <w:num w:numId="23" w16cid:durableId="1683434385">
    <w:abstractNumId w:val="29"/>
  </w:num>
  <w:num w:numId="24" w16cid:durableId="1166745835">
    <w:abstractNumId w:val="7"/>
  </w:num>
  <w:num w:numId="25" w16cid:durableId="881551938">
    <w:abstractNumId w:val="6"/>
  </w:num>
  <w:num w:numId="26" w16cid:durableId="446000812">
    <w:abstractNumId w:val="34"/>
  </w:num>
  <w:num w:numId="27" w16cid:durableId="2024818895">
    <w:abstractNumId w:val="5"/>
  </w:num>
  <w:num w:numId="28" w16cid:durableId="1441754050">
    <w:abstractNumId w:val="4"/>
  </w:num>
  <w:num w:numId="29" w16cid:durableId="2097744341">
    <w:abstractNumId w:val="8"/>
  </w:num>
  <w:num w:numId="30" w16cid:durableId="1532911812">
    <w:abstractNumId w:val="3"/>
  </w:num>
  <w:num w:numId="31" w16cid:durableId="186914335">
    <w:abstractNumId w:val="2"/>
  </w:num>
  <w:num w:numId="32" w16cid:durableId="448083411">
    <w:abstractNumId w:val="1"/>
  </w:num>
  <w:num w:numId="33" w16cid:durableId="1917590567">
    <w:abstractNumId w:val="0"/>
  </w:num>
  <w:num w:numId="34" w16cid:durableId="512643783">
    <w:abstractNumId w:val="9"/>
  </w:num>
  <w:num w:numId="35" w16cid:durableId="203910817">
    <w:abstractNumId w:val="21"/>
  </w:num>
  <w:num w:numId="36" w16cid:durableId="1425690956">
    <w:abstractNumId w:val="39"/>
  </w:num>
  <w:num w:numId="37" w16cid:durableId="490407268">
    <w:abstractNumId w:val="20"/>
  </w:num>
  <w:num w:numId="38" w16cid:durableId="1074427245">
    <w:abstractNumId w:val="17"/>
  </w:num>
  <w:num w:numId="39" w16cid:durableId="207346059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105489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00022595">
    <w:abstractNumId w:val="22"/>
  </w:num>
  <w:num w:numId="42" w16cid:durableId="1125536885">
    <w:abstractNumId w:val="37"/>
  </w:num>
  <w:num w:numId="43" w16cid:durableId="1327052979">
    <w:abstractNumId w:val="32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44" w16cid:durableId="415248059">
    <w:abstractNumId w:val="34"/>
    <w:lvlOverride w:ilvl="0">
      <w:startOverride w:val="1"/>
    </w:lvlOverride>
  </w:num>
  <w:num w:numId="45" w16cid:durableId="2015060777">
    <w:abstractNumId w:val="7"/>
    <w:lvlOverride w:ilvl="0">
      <w:startOverride w:val="1"/>
    </w:lvlOverride>
  </w:num>
  <w:num w:numId="46" w16cid:durableId="1532299693">
    <w:abstractNumId w:val="7"/>
    <w:lvlOverride w:ilvl="0">
      <w:startOverride w:val="1"/>
    </w:lvlOverride>
  </w:num>
  <w:num w:numId="47" w16cid:durableId="180821622">
    <w:abstractNumId w:val="7"/>
    <w:lvlOverride w:ilvl="0">
      <w:startOverride w:val="1"/>
    </w:lvlOverride>
  </w:num>
  <w:num w:numId="48" w16cid:durableId="288245651">
    <w:abstractNumId w:val="32"/>
  </w:num>
  <w:num w:numId="49" w16cid:durableId="155931751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3351017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ocumentProtection w:edit="forms" w:enforcement="1" w:cryptProviderType="rsaAES" w:cryptAlgorithmClass="hash" w:cryptAlgorithmType="typeAny" w:cryptAlgorithmSid="14" w:cryptSpinCount="100000" w:hash="owgIaFmN3EXV7/G/UDoEYdV8Tt401J/qySLoY0cSiIuM+bG6cfDHKGkFTy5BbwPoyYf0XCCasBQnjHteU//HnQ==" w:salt="sIn+jRTDKCxpwlPkcoV2T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0917"/>
    <w:rsid w:val="00006BAD"/>
    <w:rsid w:val="000072FC"/>
    <w:rsid w:val="000151BD"/>
    <w:rsid w:val="0002051F"/>
    <w:rsid w:val="00031666"/>
    <w:rsid w:val="00055965"/>
    <w:rsid w:val="000579FA"/>
    <w:rsid w:val="00066FB1"/>
    <w:rsid w:val="00084FE9"/>
    <w:rsid w:val="000855C8"/>
    <w:rsid w:val="00096201"/>
    <w:rsid w:val="000A1A8D"/>
    <w:rsid w:val="000D06BC"/>
    <w:rsid w:val="000D3DB3"/>
    <w:rsid w:val="000F2CAC"/>
    <w:rsid w:val="000F411C"/>
    <w:rsid w:val="00120354"/>
    <w:rsid w:val="001247D4"/>
    <w:rsid w:val="00127A60"/>
    <w:rsid w:val="00132115"/>
    <w:rsid w:val="001415F8"/>
    <w:rsid w:val="00142275"/>
    <w:rsid w:val="0014576C"/>
    <w:rsid w:val="00162FF3"/>
    <w:rsid w:val="00170C25"/>
    <w:rsid w:val="0017285F"/>
    <w:rsid w:val="001811BE"/>
    <w:rsid w:val="001823D7"/>
    <w:rsid w:val="00191579"/>
    <w:rsid w:val="001A5C6A"/>
    <w:rsid w:val="001B3BEB"/>
    <w:rsid w:val="001D37FE"/>
    <w:rsid w:val="001E3D64"/>
    <w:rsid w:val="001E7934"/>
    <w:rsid w:val="001F4A21"/>
    <w:rsid w:val="001F5436"/>
    <w:rsid w:val="001F5A96"/>
    <w:rsid w:val="00202F67"/>
    <w:rsid w:val="00214BE6"/>
    <w:rsid w:val="0021650F"/>
    <w:rsid w:val="0023048B"/>
    <w:rsid w:val="00231D94"/>
    <w:rsid w:val="00240EC8"/>
    <w:rsid w:val="00256515"/>
    <w:rsid w:val="0026614D"/>
    <w:rsid w:val="002673B9"/>
    <w:rsid w:val="002673CA"/>
    <w:rsid w:val="0026768F"/>
    <w:rsid w:val="0028208C"/>
    <w:rsid w:val="0028687B"/>
    <w:rsid w:val="002879A6"/>
    <w:rsid w:val="00291100"/>
    <w:rsid w:val="002972BF"/>
    <w:rsid w:val="002B2220"/>
    <w:rsid w:val="002C1074"/>
    <w:rsid w:val="002C2DFB"/>
    <w:rsid w:val="002C77F0"/>
    <w:rsid w:val="002D0E42"/>
    <w:rsid w:val="002D4FFC"/>
    <w:rsid w:val="002D6910"/>
    <w:rsid w:val="002E180D"/>
    <w:rsid w:val="002F0E60"/>
    <w:rsid w:val="002F62A7"/>
    <w:rsid w:val="00304DC7"/>
    <w:rsid w:val="003102D2"/>
    <w:rsid w:val="003126A3"/>
    <w:rsid w:val="00323068"/>
    <w:rsid w:val="00336680"/>
    <w:rsid w:val="00337E63"/>
    <w:rsid w:val="003421BE"/>
    <w:rsid w:val="00342BAA"/>
    <w:rsid w:val="003454A3"/>
    <w:rsid w:val="00362205"/>
    <w:rsid w:val="0036601F"/>
    <w:rsid w:val="0038535A"/>
    <w:rsid w:val="003917A9"/>
    <w:rsid w:val="00393F51"/>
    <w:rsid w:val="003960BF"/>
    <w:rsid w:val="00397703"/>
    <w:rsid w:val="003A2AF6"/>
    <w:rsid w:val="003A3C06"/>
    <w:rsid w:val="003A3EEA"/>
    <w:rsid w:val="003A4819"/>
    <w:rsid w:val="003B715E"/>
    <w:rsid w:val="003D0336"/>
    <w:rsid w:val="003D44BD"/>
    <w:rsid w:val="003F6BF1"/>
    <w:rsid w:val="00407328"/>
    <w:rsid w:val="00411CBA"/>
    <w:rsid w:val="00415EAD"/>
    <w:rsid w:val="00417A60"/>
    <w:rsid w:val="00422DCF"/>
    <w:rsid w:val="00437B3E"/>
    <w:rsid w:val="00442DC4"/>
    <w:rsid w:val="00457453"/>
    <w:rsid w:val="00492A7C"/>
    <w:rsid w:val="004964DB"/>
    <w:rsid w:val="00496B8F"/>
    <w:rsid w:val="004A2FFF"/>
    <w:rsid w:val="004A3242"/>
    <w:rsid w:val="004B35D5"/>
    <w:rsid w:val="004C43BF"/>
    <w:rsid w:val="004C61B5"/>
    <w:rsid w:val="004F0E9E"/>
    <w:rsid w:val="004F51A4"/>
    <w:rsid w:val="004F56C2"/>
    <w:rsid w:val="004F611D"/>
    <w:rsid w:val="0050420C"/>
    <w:rsid w:val="00507A01"/>
    <w:rsid w:val="00507DCA"/>
    <w:rsid w:val="00512C84"/>
    <w:rsid w:val="0051405B"/>
    <w:rsid w:val="0052109B"/>
    <w:rsid w:val="005230FB"/>
    <w:rsid w:val="00527B46"/>
    <w:rsid w:val="0053312A"/>
    <w:rsid w:val="00534C61"/>
    <w:rsid w:val="00540FF9"/>
    <w:rsid w:val="005519A1"/>
    <w:rsid w:val="00562DA8"/>
    <w:rsid w:val="00567007"/>
    <w:rsid w:val="00571407"/>
    <w:rsid w:val="00571E66"/>
    <w:rsid w:val="00576C19"/>
    <w:rsid w:val="00576CBD"/>
    <w:rsid w:val="00577ECD"/>
    <w:rsid w:val="005A0D48"/>
    <w:rsid w:val="005A5B31"/>
    <w:rsid w:val="005B3E06"/>
    <w:rsid w:val="005B46B5"/>
    <w:rsid w:val="005B7112"/>
    <w:rsid w:val="005C2D51"/>
    <w:rsid w:val="005C7594"/>
    <w:rsid w:val="005D0380"/>
    <w:rsid w:val="005D61F3"/>
    <w:rsid w:val="005F43B1"/>
    <w:rsid w:val="005F50F3"/>
    <w:rsid w:val="00603F04"/>
    <w:rsid w:val="0062037E"/>
    <w:rsid w:val="006211C2"/>
    <w:rsid w:val="00672C4B"/>
    <w:rsid w:val="006745EF"/>
    <w:rsid w:val="00687B31"/>
    <w:rsid w:val="00695F95"/>
    <w:rsid w:val="006973DF"/>
    <w:rsid w:val="006A4C07"/>
    <w:rsid w:val="006A64DA"/>
    <w:rsid w:val="006B1DC5"/>
    <w:rsid w:val="006B44ED"/>
    <w:rsid w:val="006C521E"/>
    <w:rsid w:val="006C6BF2"/>
    <w:rsid w:val="006D0BC0"/>
    <w:rsid w:val="006F738C"/>
    <w:rsid w:val="00702658"/>
    <w:rsid w:val="00702F89"/>
    <w:rsid w:val="00721965"/>
    <w:rsid w:val="00743F3B"/>
    <w:rsid w:val="00762CF0"/>
    <w:rsid w:val="00772EEC"/>
    <w:rsid w:val="00781DBD"/>
    <w:rsid w:val="0078493D"/>
    <w:rsid w:val="00790DC7"/>
    <w:rsid w:val="007A104A"/>
    <w:rsid w:val="007A2C62"/>
    <w:rsid w:val="007A3B92"/>
    <w:rsid w:val="007A7A4E"/>
    <w:rsid w:val="007C18AE"/>
    <w:rsid w:val="007C44FA"/>
    <w:rsid w:val="007C7CCA"/>
    <w:rsid w:val="007D16E7"/>
    <w:rsid w:val="007D3A63"/>
    <w:rsid w:val="007D656F"/>
    <w:rsid w:val="007E29D4"/>
    <w:rsid w:val="007E44E3"/>
    <w:rsid w:val="007F37A5"/>
    <w:rsid w:val="007F6903"/>
    <w:rsid w:val="0080147A"/>
    <w:rsid w:val="00806656"/>
    <w:rsid w:val="00811AF1"/>
    <w:rsid w:val="00824A07"/>
    <w:rsid w:val="00846E43"/>
    <w:rsid w:val="008612B4"/>
    <w:rsid w:val="00862591"/>
    <w:rsid w:val="008720BC"/>
    <w:rsid w:val="00873364"/>
    <w:rsid w:val="00876739"/>
    <w:rsid w:val="00890928"/>
    <w:rsid w:val="00894C3E"/>
    <w:rsid w:val="00896088"/>
    <w:rsid w:val="008A2253"/>
    <w:rsid w:val="008A33F6"/>
    <w:rsid w:val="008A64DA"/>
    <w:rsid w:val="008B15FE"/>
    <w:rsid w:val="008B4F87"/>
    <w:rsid w:val="008C0F37"/>
    <w:rsid w:val="008C7010"/>
    <w:rsid w:val="008D1C44"/>
    <w:rsid w:val="008D6CB9"/>
    <w:rsid w:val="008D7789"/>
    <w:rsid w:val="008E6C9E"/>
    <w:rsid w:val="009060BD"/>
    <w:rsid w:val="00917679"/>
    <w:rsid w:val="00927645"/>
    <w:rsid w:val="00935E71"/>
    <w:rsid w:val="009550D0"/>
    <w:rsid w:val="009635FC"/>
    <w:rsid w:val="009637F9"/>
    <w:rsid w:val="00964942"/>
    <w:rsid w:val="009668E8"/>
    <w:rsid w:val="00967867"/>
    <w:rsid w:val="00973431"/>
    <w:rsid w:val="00984A69"/>
    <w:rsid w:val="009A0C08"/>
    <w:rsid w:val="009A3BB4"/>
    <w:rsid w:val="009A6B27"/>
    <w:rsid w:val="009A6C46"/>
    <w:rsid w:val="009A7981"/>
    <w:rsid w:val="009B607F"/>
    <w:rsid w:val="009C4320"/>
    <w:rsid w:val="009F240D"/>
    <w:rsid w:val="009F3369"/>
    <w:rsid w:val="00A12D50"/>
    <w:rsid w:val="00A21CCB"/>
    <w:rsid w:val="00A23A40"/>
    <w:rsid w:val="00A343CB"/>
    <w:rsid w:val="00A4018F"/>
    <w:rsid w:val="00A44F0B"/>
    <w:rsid w:val="00A50B63"/>
    <w:rsid w:val="00A57858"/>
    <w:rsid w:val="00A608BA"/>
    <w:rsid w:val="00A62C0A"/>
    <w:rsid w:val="00A7289F"/>
    <w:rsid w:val="00A75375"/>
    <w:rsid w:val="00A80159"/>
    <w:rsid w:val="00A91B90"/>
    <w:rsid w:val="00AA5265"/>
    <w:rsid w:val="00AB03D6"/>
    <w:rsid w:val="00AC0E2B"/>
    <w:rsid w:val="00AC574E"/>
    <w:rsid w:val="00AC7670"/>
    <w:rsid w:val="00AE454E"/>
    <w:rsid w:val="00AF1ED8"/>
    <w:rsid w:val="00B021DF"/>
    <w:rsid w:val="00B0466D"/>
    <w:rsid w:val="00B11EF8"/>
    <w:rsid w:val="00B167D6"/>
    <w:rsid w:val="00B2306D"/>
    <w:rsid w:val="00B32B00"/>
    <w:rsid w:val="00B335CA"/>
    <w:rsid w:val="00B40A17"/>
    <w:rsid w:val="00B4175E"/>
    <w:rsid w:val="00B510EA"/>
    <w:rsid w:val="00B5274E"/>
    <w:rsid w:val="00B60407"/>
    <w:rsid w:val="00B62DBA"/>
    <w:rsid w:val="00B63FF6"/>
    <w:rsid w:val="00B64522"/>
    <w:rsid w:val="00B676F7"/>
    <w:rsid w:val="00B67791"/>
    <w:rsid w:val="00B70938"/>
    <w:rsid w:val="00B7326A"/>
    <w:rsid w:val="00B81211"/>
    <w:rsid w:val="00B8214C"/>
    <w:rsid w:val="00B82F0A"/>
    <w:rsid w:val="00B845B3"/>
    <w:rsid w:val="00B872AC"/>
    <w:rsid w:val="00B90E8B"/>
    <w:rsid w:val="00BA2DC9"/>
    <w:rsid w:val="00BA65A7"/>
    <w:rsid w:val="00BC518D"/>
    <w:rsid w:val="00BD1E88"/>
    <w:rsid w:val="00BD548C"/>
    <w:rsid w:val="00BE1B91"/>
    <w:rsid w:val="00BE468E"/>
    <w:rsid w:val="00C154A1"/>
    <w:rsid w:val="00C243AA"/>
    <w:rsid w:val="00C24430"/>
    <w:rsid w:val="00C24BD7"/>
    <w:rsid w:val="00C2553C"/>
    <w:rsid w:val="00C256C3"/>
    <w:rsid w:val="00C33B22"/>
    <w:rsid w:val="00C47813"/>
    <w:rsid w:val="00C51D0C"/>
    <w:rsid w:val="00C535E7"/>
    <w:rsid w:val="00C619A4"/>
    <w:rsid w:val="00C71A49"/>
    <w:rsid w:val="00C80079"/>
    <w:rsid w:val="00C827C8"/>
    <w:rsid w:val="00C85491"/>
    <w:rsid w:val="00C94C6B"/>
    <w:rsid w:val="00C94C9D"/>
    <w:rsid w:val="00C956B7"/>
    <w:rsid w:val="00CA5F09"/>
    <w:rsid w:val="00CB3ACD"/>
    <w:rsid w:val="00CD4453"/>
    <w:rsid w:val="00CD46E2"/>
    <w:rsid w:val="00CD6D0E"/>
    <w:rsid w:val="00CE15A5"/>
    <w:rsid w:val="00CE15B2"/>
    <w:rsid w:val="00CE1DF5"/>
    <w:rsid w:val="00CE36D1"/>
    <w:rsid w:val="00CE6146"/>
    <w:rsid w:val="00CE6B83"/>
    <w:rsid w:val="00CF2CC9"/>
    <w:rsid w:val="00D00D70"/>
    <w:rsid w:val="00D102D8"/>
    <w:rsid w:val="00D111C5"/>
    <w:rsid w:val="00D14111"/>
    <w:rsid w:val="00D2015D"/>
    <w:rsid w:val="00D23034"/>
    <w:rsid w:val="00D25AA2"/>
    <w:rsid w:val="00D354C9"/>
    <w:rsid w:val="00D41FBF"/>
    <w:rsid w:val="00D660AE"/>
    <w:rsid w:val="00D70ED8"/>
    <w:rsid w:val="00D715F4"/>
    <w:rsid w:val="00D80F0F"/>
    <w:rsid w:val="00D814B7"/>
    <w:rsid w:val="00D93E7E"/>
    <w:rsid w:val="00DB67D7"/>
    <w:rsid w:val="00DC432D"/>
    <w:rsid w:val="00DC67A0"/>
    <w:rsid w:val="00DC7930"/>
    <w:rsid w:val="00DC7FBE"/>
    <w:rsid w:val="00DE184B"/>
    <w:rsid w:val="00DE49FC"/>
    <w:rsid w:val="00E027E2"/>
    <w:rsid w:val="00E0384C"/>
    <w:rsid w:val="00E04432"/>
    <w:rsid w:val="00E04BFA"/>
    <w:rsid w:val="00E20024"/>
    <w:rsid w:val="00E2100A"/>
    <w:rsid w:val="00E324C2"/>
    <w:rsid w:val="00E35D58"/>
    <w:rsid w:val="00E57AC2"/>
    <w:rsid w:val="00E63B22"/>
    <w:rsid w:val="00E81EC3"/>
    <w:rsid w:val="00E93E1E"/>
    <w:rsid w:val="00E93EE8"/>
    <w:rsid w:val="00EA4F7D"/>
    <w:rsid w:val="00EA5D44"/>
    <w:rsid w:val="00EB3411"/>
    <w:rsid w:val="00EC00BC"/>
    <w:rsid w:val="00ED349B"/>
    <w:rsid w:val="00ED6038"/>
    <w:rsid w:val="00EE0691"/>
    <w:rsid w:val="00EE2A99"/>
    <w:rsid w:val="00EF6D38"/>
    <w:rsid w:val="00EF7AE6"/>
    <w:rsid w:val="00F004CA"/>
    <w:rsid w:val="00F114EA"/>
    <w:rsid w:val="00F12984"/>
    <w:rsid w:val="00F16F94"/>
    <w:rsid w:val="00F22370"/>
    <w:rsid w:val="00F31292"/>
    <w:rsid w:val="00F467DD"/>
    <w:rsid w:val="00F5080E"/>
    <w:rsid w:val="00F52F59"/>
    <w:rsid w:val="00F601A6"/>
    <w:rsid w:val="00F6481F"/>
    <w:rsid w:val="00F72992"/>
    <w:rsid w:val="00F76603"/>
    <w:rsid w:val="00F80F77"/>
    <w:rsid w:val="00F82B56"/>
    <w:rsid w:val="00F8587A"/>
    <w:rsid w:val="00F912ED"/>
    <w:rsid w:val="00F93108"/>
    <w:rsid w:val="00FA6051"/>
    <w:rsid w:val="00FB0F63"/>
    <w:rsid w:val="00FB26D1"/>
    <w:rsid w:val="00FB27A7"/>
    <w:rsid w:val="00FB3E4A"/>
    <w:rsid w:val="00FC005F"/>
    <w:rsid w:val="00FC2531"/>
    <w:rsid w:val="00FC611A"/>
    <w:rsid w:val="00FD414F"/>
    <w:rsid w:val="00FE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73364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873364"/>
    <w:pPr>
      <w:numPr>
        <w:numId w:val="48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73364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73364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73364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3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87336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73364"/>
  </w:style>
  <w:style w:type="paragraph" w:styleId="Header">
    <w:name w:val="header"/>
    <w:basedOn w:val="Normal"/>
    <w:link w:val="HeaderChar"/>
    <w:uiPriority w:val="99"/>
    <w:unhideWhenUsed/>
    <w:rsid w:val="00873364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73364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873364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73364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873364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73364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873364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873364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3364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3364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BC"/>
    <w:rPr>
      <w:color w:val="40A99F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73364"/>
    <w:rPr>
      <w:b/>
      <w:bCs/>
      <w:color w:val="06262D" w:themeColor="text2"/>
      <w:sz w:val="50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73364"/>
    <w:rPr>
      <w:b/>
      <w:bCs/>
      <w:color w:val="06262D" w:themeColor="text2"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73364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73364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364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873364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873364"/>
    <w:pPr>
      <w:numPr>
        <w:numId w:val="48"/>
      </w:numPr>
    </w:pPr>
  </w:style>
  <w:style w:type="paragraph" w:styleId="TOC1">
    <w:name w:val="toc 1"/>
    <w:next w:val="Normal"/>
    <w:autoRedefine/>
    <w:uiPriority w:val="39"/>
    <w:unhideWhenUsed/>
    <w:rsid w:val="00873364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873364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873364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873364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873364"/>
    <w:pPr>
      <w:numPr>
        <w:numId w:val="47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873364"/>
    <w:pPr>
      <w:numPr>
        <w:numId w:val="25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873364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873364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873364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873364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873364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873364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873364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873364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873364"/>
    <w:pPr>
      <w:numPr>
        <w:numId w:val="39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873364"/>
    <w:pPr>
      <w:numPr>
        <w:ilvl w:val="1"/>
        <w:numId w:val="40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873364"/>
    <w:pPr>
      <w:numPr>
        <w:ilvl w:val="2"/>
        <w:numId w:val="37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873364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873364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73364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873364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873364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873364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873364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733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73364"/>
    <w:rPr>
      <w:sz w:val="16"/>
      <w:szCs w:val="16"/>
      <w:lang w:val="en-GB"/>
    </w:rPr>
  </w:style>
  <w:style w:type="paragraph" w:customStyle="1" w:styleId="Disclaimer">
    <w:name w:val="Disclaimer"/>
    <w:qFormat/>
    <w:rsid w:val="00873364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873364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873364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873364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873364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873364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873364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873364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73364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873364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873364"/>
    <w:rPr>
      <w:i/>
      <w:iCs/>
      <w:color w:val="008D7F" w:themeColor="text1"/>
    </w:rPr>
  </w:style>
  <w:style w:type="paragraph" w:styleId="NoSpacing">
    <w:name w:val="No Spacing"/>
    <w:uiPriority w:val="1"/>
    <w:qFormat/>
    <w:rsid w:val="00873364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C432D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432D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432D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432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432D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432D"/>
    <w:pPr>
      <w:spacing w:after="100"/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n/policy/personal-data-protec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n/post-trade/csd/services/registry-services/participants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FF96FF75374AD1966B2C4DB2EA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57F9C-6B22-4D09-BD67-8F2B9D2245BA}"/>
      </w:docPartPr>
      <w:docPartBody>
        <w:p w:rsidR="00CA2D24" w:rsidRDefault="00037B9A" w:rsidP="00037B9A">
          <w:pPr>
            <w:pStyle w:val="0AFF96FF75374AD1966B2C4DB2EA9E72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EC4D83D690438C995F28354CBFC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4021B-0423-44B6-8CE6-739BA9D27DEE}"/>
      </w:docPartPr>
      <w:docPartBody>
        <w:p w:rsidR="00CA2D24" w:rsidRDefault="00037B9A" w:rsidP="00037B9A">
          <w:pPr>
            <w:pStyle w:val="ABEC4D83D690438C995F28354CBFC91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BC221BB2DC470B993AD7D9A1497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6D9A6-7BB4-4829-8236-2526776C27FA}"/>
      </w:docPartPr>
      <w:docPartBody>
        <w:p w:rsidR="00CA2D24" w:rsidRDefault="00037B9A" w:rsidP="00037B9A">
          <w:pPr>
            <w:pStyle w:val="C0BC221BB2DC470B993AD7D9A149709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CC0FFB8B864C568D766F5B94917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3A352-C501-4A75-8559-3CD34F66C5C1}"/>
      </w:docPartPr>
      <w:docPartBody>
        <w:p w:rsidR="00CA2D24" w:rsidRDefault="00037B9A" w:rsidP="00037B9A">
          <w:pPr>
            <w:pStyle w:val="6DCC0FFB8B864C568D766F5B949179A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7ACEF7248346EB892F31C29587B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402CC-2EE2-48DE-A2FD-BA4562A04655}"/>
      </w:docPartPr>
      <w:docPartBody>
        <w:p w:rsidR="00CA2D24" w:rsidRDefault="00037B9A" w:rsidP="00037B9A">
          <w:pPr>
            <w:pStyle w:val="FB7ACEF7248346EB892F31C29587B65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D334DD8A954EC69DD13B8825162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D14B4-AC8B-415C-AC81-60E2B21949F6}"/>
      </w:docPartPr>
      <w:docPartBody>
        <w:p w:rsidR="00CA2D24" w:rsidRDefault="00037B9A" w:rsidP="00037B9A">
          <w:pPr>
            <w:pStyle w:val="BBD334DD8A954EC69DD13B88251628D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92A6ACBC6B4129AB3D5D1F80712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D0E60-84C3-4E8B-B010-2E1F740E387F}"/>
      </w:docPartPr>
      <w:docPartBody>
        <w:p w:rsidR="00CA2D24" w:rsidRDefault="00037B9A" w:rsidP="00037B9A">
          <w:pPr>
            <w:pStyle w:val="BE92A6ACBC6B4129AB3D5D1F807128B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3FEE925CE345AFB39B5E735F624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93D22-6108-434E-8966-2B24F98BDA42}"/>
      </w:docPartPr>
      <w:docPartBody>
        <w:p w:rsidR="00CA2D24" w:rsidRDefault="00037B9A" w:rsidP="00037B9A">
          <w:pPr>
            <w:pStyle w:val="A13FEE925CE345AFB39B5E735F6240E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F0BC4717EE436ABC8F95733B882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1AEB2-4A3B-48D5-803B-9CACCEE3A769}"/>
      </w:docPartPr>
      <w:docPartBody>
        <w:p w:rsidR="00CA2D24" w:rsidRDefault="00037B9A" w:rsidP="00037B9A">
          <w:pPr>
            <w:pStyle w:val="74F0BC4717EE436ABC8F95733B882E8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D59399F91446A59AB3008142E96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29BD3-2E21-4CEF-BE46-DBAC9836B79B}"/>
      </w:docPartPr>
      <w:docPartBody>
        <w:p w:rsidR="00CA2D24" w:rsidRDefault="00037B9A" w:rsidP="00037B9A">
          <w:pPr>
            <w:pStyle w:val="EAD59399F91446A59AB3008142E966F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237A3AF3874FFF9FDD0267D52B6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1C6BC-D269-45E2-AB96-55A9AED16FA0}"/>
      </w:docPartPr>
      <w:docPartBody>
        <w:p w:rsidR="00CA2D24" w:rsidRDefault="00037B9A" w:rsidP="00037B9A">
          <w:pPr>
            <w:pStyle w:val="23237A3AF3874FFF9FDD0267D52B62E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B456F3D371414A9FEE0D7A8F095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50073-28DF-4614-B28C-98FCF53B7E7D}"/>
      </w:docPartPr>
      <w:docPartBody>
        <w:p w:rsidR="00CA2D24" w:rsidRDefault="00037B9A" w:rsidP="00037B9A">
          <w:pPr>
            <w:pStyle w:val="3AB456F3D371414A9FEE0D7A8F095B4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A9D3C6491744B9BFD6E060889FC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29591-332B-4049-952D-C72E21B756AA}"/>
      </w:docPartPr>
      <w:docPartBody>
        <w:p w:rsidR="008F0D5E" w:rsidRDefault="00B47ED4" w:rsidP="00B47ED4">
          <w:pPr>
            <w:pStyle w:val="CAA9D3C6491744B9BFD6E060889FCFF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8E26C8819F4D3E8B1F16F422596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79E3D-99B9-4CBF-B8F6-26AA39797CF2}"/>
      </w:docPartPr>
      <w:docPartBody>
        <w:p w:rsidR="008F0D5E" w:rsidRDefault="00B47ED4" w:rsidP="00B47ED4">
          <w:pPr>
            <w:pStyle w:val="7B8E26C8819F4D3E8B1F16F422596F4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BF4D6A053649B599674749F7AAF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649EF-494F-41A7-8D5C-62206291AE93}"/>
      </w:docPartPr>
      <w:docPartBody>
        <w:p w:rsidR="008F0D5E" w:rsidRDefault="00B47ED4" w:rsidP="00B47ED4">
          <w:pPr>
            <w:pStyle w:val="CFBF4D6A053649B599674749F7AAF8F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28E8406044B4382387D554E824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FDB58-846E-45F7-AD49-F2C0A34CE0F1}"/>
      </w:docPartPr>
      <w:docPartBody>
        <w:p w:rsidR="008F0D5E" w:rsidRDefault="00B47ED4" w:rsidP="00B47ED4">
          <w:pPr>
            <w:pStyle w:val="35128E8406044B4382387D554E82461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31666"/>
    <w:rsid w:val="00037B9A"/>
    <w:rsid w:val="00055965"/>
    <w:rsid w:val="00066FB1"/>
    <w:rsid w:val="000956DE"/>
    <w:rsid w:val="000D3DB3"/>
    <w:rsid w:val="00140D29"/>
    <w:rsid w:val="0015617B"/>
    <w:rsid w:val="001661A7"/>
    <w:rsid w:val="00175882"/>
    <w:rsid w:val="001F5A96"/>
    <w:rsid w:val="0021008E"/>
    <w:rsid w:val="0024633A"/>
    <w:rsid w:val="00290F0B"/>
    <w:rsid w:val="002B1FF6"/>
    <w:rsid w:val="002E678A"/>
    <w:rsid w:val="00303C38"/>
    <w:rsid w:val="003146D3"/>
    <w:rsid w:val="00335C8C"/>
    <w:rsid w:val="003612DC"/>
    <w:rsid w:val="0037423E"/>
    <w:rsid w:val="003806B0"/>
    <w:rsid w:val="00385F3E"/>
    <w:rsid w:val="003F08DB"/>
    <w:rsid w:val="00415EAD"/>
    <w:rsid w:val="00416AAE"/>
    <w:rsid w:val="00497F58"/>
    <w:rsid w:val="004B1695"/>
    <w:rsid w:val="004C1453"/>
    <w:rsid w:val="004D7856"/>
    <w:rsid w:val="004F0E87"/>
    <w:rsid w:val="00527B46"/>
    <w:rsid w:val="005C6A43"/>
    <w:rsid w:val="00654C15"/>
    <w:rsid w:val="00672C4B"/>
    <w:rsid w:val="00711262"/>
    <w:rsid w:val="007346E8"/>
    <w:rsid w:val="00745E01"/>
    <w:rsid w:val="007E09DD"/>
    <w:rsid w:val="007F48B9"/>
    <w:rsid w:val="00806656"/>
    <w:rsid w:val="008147E8"/>
    <w:rsid w:val="00836BBE"/>
    <w:rsid w:val="0083761E"/>
    <w:rsid w:val="008D1C44"/>
    <w:rsid w:val="008F0D5E"/>
    <w:rsid w:val="00967867"/>
    <w:rsid w:val="009955C3"/>
    <w:rsid w:val="009E55FD"/>
    <w:rsid w:val="00A2208E"/>
    <w:rsid w:val="00A30A97"/>
    <w:rsid w:val="00A92F34"/>
    <w:rsid w:val="00AA5192"/>
    <w:rsid w:val="00AB0BC5"/>
    <w:rsid w:val="00AF085E"/>
    <w:rsid w:val="00B321F0"/>
    <w:rsid w:val="00B47ED4"/>
    <w:rsid w:val="00BA6716"/>
    <w:rsid w:val="00BB058A"/>
    <w:rsid w:val="00BB6E5A"/>
    <w:rsid w:val="00BE075C"/>
    <w:rsid w:val="00BF3E28"/>
    <w:rsid w:val="00BF3F67"/>
    <w:rsid w:val="00C00F33"/>
    <w:rsid w:val="00C10DED"/>
    <w:rsid w:val="00C46E91"/>
    <w:rsid w:val="00C55DFC"/>
    <w:rsid w:val="00CA2D24"/>
    <w:rsid w:val="00CE15A5"/>
    <w:rsid w:val="00D14111"/>
    <w:rsid w:val="00D2034C"/>
    <w:rsid w:val="00D21033"/>
    <w:rsid w:val="00D27F92"/>
    <w:rsid w:val="00D52A9C"/>
    <w:rsid w:val="00DF0DB2"/>
    <w:rsid w:val="00E33083"/>
    <w:rsid w:val="00E35D58"/>
    <w:rsid w:val="00E56AC2"/>
    <w:rsid w:val="00EA4873"/>
    <w:rsid w:val="00EA78DB"/>
    <w:rsid w:val="00EB28B6"/>
    <w:rsid w:val="00EF12D9"/>
    <w:rsid w:val="00F24465"/>
    <w:rsid w:val="00F27744"/>
    <w:rsid w:val="00F467DD"/>
    <w:rsid w:val="00F52F59"/>
    <w:rsid w:val="00F604BE"/>
    <w:rsid w:val="00F82B56"/>
    <w:rsid w:val="00FA6051"/>
    <w:rsid w:val="00FB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7ED4"/>
    <w:rPr>
      <w:color w:val="808080"/>
    </w:rPr>
  </w:style>
  <w:style w:type="paragraph" w:customStyle="1" w:styleId="0AFF96FF75374AD1966B2C4DB2EA9E72">
    <w:name w:val="0AFF96FF75374AD1966B2C4DB2EA9E72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BEC4D83D690438C995F28354CBFC913">
    <w:name w:val="ABEC4D83D690438C995F28354CBFC913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0BC221BB2DC470B993AD7D9A1497098">
    <w:name w:val="C0BC221BB2DC470B993AD7D9A1497098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DCC0FFB8B864C568D766F5B949179AA">
    <w:name w:val="6DCC0FFB8B864C568D766F5B949179AA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B7ACEF7248346EB892F31C29587B651">
    <w:name w:val="FB7ACEF7248346EB892F31C29587B651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BD334DD8A954EC69DD13B88251628D9">
    <w:name w:val="BBD334DD8A954EC69DD13B88251628D9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E92A6ACBC6B4129AB3D5D1F807128B9">
    <w:name w:val="BE92A6ACBC6B4129AB3D5D1F807128B9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13FEE925CE345AFB39B5E735F6240E3">
    <w:name w:val="A13FEE925CE345AFB39B5E735F6240E3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4F0BC4717EE436ABC8F95733B882E81">
    <w:name w:val="74F0BC4717EE436ABC8F95733B882E81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AD59399F91446A59AB3008142E966F4">
    <w:name w:val="EAD59399F91446A59AB3008142E966F4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3237A3AF3874FFF9FDD0267D52B62E0">
    <w:name w:val="23237A3AF3874FFF9FDD0267D52B62E0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AB456F3D371414A9FEE0D7A8F095B4F">
    <w:name w:val="3AB456F3D371414A9FEE0D7A8F095B4F"/>
    <w:rsid w:val="00037B9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AA9D3C6491744B9BFD6E060889FCFF4">
    <w:name w:val="CAA9D3C6491744B9BFD6E060889FCFF4"/>
    <w:rsid w:val="00B47ED4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B8E26C8819F4D3E8B1F16F422596F46">
    <w:name w:val="7B8E26C8819F4D3E8B1F16F422596F46"/>
    <w:rsid w:val="00B47ED4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FBF4D6A053649B599674749F7AAF8F0">
    <w:name w:val="CFBF4D6A053649B599674749F7AAF8F0"/>
    <w:rsid w:val="00B47ED4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5128E8406044B4382387D554E824615">
    <w:name w:val="35128E8406044B4382387D554E824615"/>
    <w:rsid w:val="00B47ED4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uronext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7F13E762-CCEA-4D24-A735-89F65DE0B6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951315-D562-4CD5-8F53-2C0884DB1483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3.xml><?xml version="1.0" encoding="utf-8"?>
<ds:datastoreItem xmlns:ds="http://schemas.openxmlformats.org/officeDocument/2006/customXml" ds:itemID="{702B2696-0D56-424B-9F16-9D665517A9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F22930-0A58-4F7B-9B9E-C5BEC11D1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1D10BC9-264E-47ED-87D5-86281A8CB48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21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Xenos, Aggelos</dc:creator>
  <cp:keywords>ΔΗΜΟΣΙΟ ΜΕ ΠΝΕΥΜΑΤΙΚΑ ΔΙΚΑΙΩΜΑΤΑ (PUBLIC IPRs)ΕΛΛΗΝΙΚΗ (GREEK)</cp:keywords>
  <cp:lastModifiedBy>Kontoura, Ioanna</cp:lastModifiedBy>
  <cp:revision>13</cp:revision>
  <cp:lastPrinted>2022-07-20T09:10:00Z</cp:lastPrinted>
  <dcterms:created xsi:type="dcterms:W3CDTF">2026-04-01T17:45:00Z</dcterms:created>
  <dcterms:modified xsi:type="dcterms:W3CDTF">2026-04-15T07:49:00Z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0a540a0b-1ffa-4120-92f2-11e011572cad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7" name="bjDocumentLabelXML-0">
    <vt:lpwstr>ames.com/2008/01/sie/internal/label"&gt;&lt;element uid="e1b78b3b-82e9-4119-9560-0cb4caf96acf" value="" /&gt;&lt;element uid="8f474eef-e083-4422-b797-1a6717904cd3" value="" /&gt;&lt;/sisl&gt;</vt:lpwstr>
  </property>
  <property fmtid="{D5CDD505-2E9C-101B-9397-08002B2CF9AE}" pid="8" name="ContentTypeId">
    <vt:lpwstr>0x010100F426A1243CE9CB41A587F1BA21085F8F</vt:lpwstr>
  </property>
</Properties>
</file>