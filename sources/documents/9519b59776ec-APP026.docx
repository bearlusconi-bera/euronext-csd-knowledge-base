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C0FF" w14:textId="2E08843E" w:rsidR="0092566D" w:rsidRPr="006F4BAB" w:rsidRDefault="006F4BAB" w:rsidP="00235499">
      <w:pPr>
        <w:pStyle w:val="Heading1"/>
        <w:numPr>
          <w:ilvl w:val="0"/>
          <w:numId w:val="0"/>
        </w:numPr>
        <w:rPr>
          <w:lang w:val="en-US"/>
        </w:rPr>
      </w:pPr>
      <w:bookmarkStart w:id="0" w:name="_Hlk97139622"/>
      <w:r w:rsidRPr="006F4BAB">
        <w:rPr>
          <w:lang w:val="en-US"/>
        </w:rPr>
        <w:t>APPLICATION FOR TRANSFERRING SECURITIES DUE TO INHERITANCE</w:t>
      </w:r>
    </w:p>
    <w:p w14:paraId="567131D4" w14:textId="77777777" w:rsidR="00E53F96" w:rsidRPr="006F4BAB" w:rsidRDefault="00E53F96" w:rsidP="00674229">
      <w:pPr>
        <w:tabs>
          <w:tab w:val="left" w:pos="7353"/>
          <w:tab w:val="right" w:pos="9639"/>
        </w:tabs>
        <w:spacing w:after="0"/>
        <w:ind w:left="142"/>
        <w:jc w:val="center"/>
        <w:rPr>
          <w:rFonts w:ascii="Manrope" w:hAnsi="Manrope" w:cstheme="minorHAnsi"/>
          <w:b/>
          <w:szCs w:val="20"/>
          <w:lang w:val="en-US"/>
        </w:rPr>
      </w:pPr>
    </w:p>
    <w:bookmarkEnd w:id="0"/>
    <w:p w14:paraId="76DA1D41" w14:textId="65EE678B" w:rsidR="00235499" w:rsidRPr="006F4BAB" w:rsidRDefault="006F4BAB" w:rsidP="00235499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</w:pP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To</w:t>
      </w:r>
      <w:r w:rsidR="00235499" w:rsidRPr="006F4BAB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: </w:t>
      </w:r>
      <w:r w:rsidR="00235499" w:rsidRPr="006F4BAB"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  <w:t xml:space="preserve">Euronext Securities Athens       </w:t>
      </w:r>
    </w:p>
    <w:p w14:paraId="28A13D27" w14:textId="758FD020" w:rsidR="00235499" w:rsidRPr="006F4BAB" w:rsidRDefault="006F4BAB" w:rsidP="006F4BAB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  <w:r w:rsidRPr="006F4BAB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Accounts &amp; Registry Services Department</w:t>
      </w: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br/>
      </w:r>
      <w:r w:rsidRPr="006F4BAB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110 </w:t>
      </w:r>
      <w:proofErr w:type="spellStart"/>
      <w:r w:rsidRPr="006F4BAB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Athinon</w:t>
      </w:r>
      <w:proofErr w:type="spellEnd"/>
      <w:r w:rsidRPr="006F4BAB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 Ave, 104 42 Athens Gr</w:t>
      </w: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br/>
      </w:r>
      <w:r w:rsidRPr="006F4BAB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Email: </w:t>
      </w:r>
      <w:hyperlink r:id="rId12" w:history="1">
        <w:r w:rsidR="008000DC" w:rsidRPr="00215DFC">
          <w:rPr>
            <w:rStyle w:val="Hyperlink"/>
            <w:rFonts w:ascii="Verdana" w:eastAsia="Verdana" w:hAnsi="Verdana" w:cs="Verdana"/>
            <w:bCs/>
            <w:sz w:val="24"/>
            <w:szCs w:val="24"/>
            <w:lang w:val="en-US"/>
          </w:rPr>
          <w:t>ars-athens@euronext.com</w:t>
        </w:r>
      </w:hyperlink>
      <w:r w:rsidR="008000DC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 </w:t>
      </w:r>
      <w:r w:rsidRPr="006F4BAB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- phone +30 210 3366776</w:t>
      </w:r>
    </w:p>
    <w:p w14:paraId="4CB3C26E" w14:textId="77777777" w:rsidR="00235499" w:rsidRPr="006F4BAB" w:rsidRDefault="00235499" w:rsidP="00235499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</w:p>
    <w:p w14:paraId="2736D7D2" w14:textId="1C4ED9F5" w:rsidR="00235499" w:rsidRPr="008000DC" w:rsidRDefault="006F4BAB" w:rsidP="00235499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  <w:r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  <w:t>Date</w:t>
      </w:r>
      <w:r w:rsidR="00235499" w:rsidRPr="008000DC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:</w:t>
      </w:r>
      <w:r w:rsidR="00235499" w:rsidRPr="008000DC">
        <w:rPr>
          <w:rFonts w:ascii="Verdana" w:eastAsia="Verdana" w:hAnsi="Verdana" w:cs="Verdana"/>
          <w:b/>
          <w:bCs/>
          <w:color w:val="008D7F"/>
          <w:sz w:val="24"/>
          <w:szCs w:val="24"/>
          <w:lang w:val="en-US"/>
        </w:rPr>
        <w:t xml:space="preserve"> </w:t>
      </w:r>
      <w:sdt>
        <w:sdtPr>
          <w:rPr>
            <w:rFonts w:ascii="Verdana" w:eastAsia="Verdana" w:hAnsi="Verdana" w:cs="Verdana"/>
            <w:b/>
            <w:bCs/>
            <w:color w:val="008D7F"/>
            <w:sz w:val="24"/>
            <w:szCs w:val="24"/>
            <w:lang w:val="el-GR"/>
          </w:rPr>
          <w:id w:val="-1197618817"/>
          <w:placeholder>
            <w:docPart w:val="8370E141EA404887AF9585CE852D6201"/>
          </w:placeholder>
          <w:showingPlcHdr/>
        </w:sdtPr>
        <w:sdtEndPr/>
        <w:sdtContent>
          <w:r w:rsidR="00235499" w:rsidRPr="008000DC">
            <w:rPr>
              <w:rFonts w:ascii="Verdana" w:eastAsia="Verdana" w:hAnsi="Verdana" w:cs="Verdana"/>
              <w:color w:val="808080"/>
              <w:sz w:val="24"/>
              <w:szCs w:val="24"/>
              <w:lang w:val="en-US"/>
            </w:rPr>
            <w:t>Click or tap here to enter text.</w:t>
          </w:r>
        </w:sdtContent>
      </w:sdt>
    </w:p>
    <w:p w14:paraId="5406F9F9" w14:textId="77777777" w:rsidR="00C2660F" w:rsidRPr="008000DC" w:rsidRDefault="00C2660F" w:rsidP="00E165CE">
      <w:pPr>
        <w:pStyle w:val="BodyText"/>
        <w:tabs>
          <w:tab w:val="left" w:pos="426"/>
        </w:tabs>
        <w:spacing w:before="120"/>
        <w:jc w:val="left"/>
        <w:rPr>
          <w:rFonts w:ascii="Manrope" w:hAnsi="Manrope" w:cstheme="minorHAnsi"/>
          <w:bCs/>
          <w:color w:val="008D7F" w:themeColor="text1"/>
          <w:sz w:val="18"/>
          <w:szCs w:val="18"/>
          <w:lang w:val="en-US"/>
        </w:rPr>
      </w:pPr>
    </w:p>
    <w:tbl>
      <w:tblPr>
        <w:tblStyle w:val="Table2"/>
        <w:tblW w:w="5000" w:type="pct"/>
        <w:tblLook w:val="04A0" w:firstRow="1" w:lastRow="0" w:firstColumn="1" w:lastColumn="0" w:noHBand="0" w:noVBand="1"/>
      </w:tblPr>
      <w:tblGrid>
        <w:gridCol w:w="5103"/>
        <w:gridCol w:w="5103"/>
      </w:tblGrid>
      <w:tr w:rsidR="00235499" w:rsidRPr="00C47BB9" w14:paraId="334FA5BD" w14:textId="77777777" w:rsidTr="006F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008D7F" w:themeFill="text1"/>
          </w:tcPr>
          <w:p w14:paraId="729ABEAC" w14:textId="0750E66A" w:rsidR="00235499" w:rsidRPr="00C47BB9" w:rsidRDefault="006F4BAB" w:rsidP="00235499">
            <w:pPr>
              <w:pStyle w:val="TableHeader"/>
              <w:rPr>
                <w:lang w:val="el-GR"/>
              </w:rPr>
            </w:pPr>
            <w:proofErr w:type="spellStart"/>
            <w:r w:rsidRPr="006F4BAB">
              <w:rPr>
                <w:lang w:val="el-GR"/>
              </w:rPr>
              <w:t>Applicant’s</w:t>
            </w:r>
            <w:proofErr w:type="spellEnd"/>
            <w:r w:rsidRPr="006F4BAB">
              <w:rPr>
                <w:lang w:val="el-GR"/>
              </w:rPr>
              <w:t xml:space="preserve"> Data /Legal </w:t>
            </w:r>
            <w:proofErr w:type="spellStart"/>
            <w:r w:rsidRPr="006F4BAB">
              <w:rPr>
                <w:lang w:val="el-GR"/>
              </w:rPr>
              <w:t>Heir</w:t>
            </w:r>
            <w:proofErr w:type="spellEnd"/>
          </w:p>
        </w:tc>
        <w:tc>
          <w:tcPr>
            <w:tcW w:w="2500" w:type="pct"/>
            <w:shd w:val="clear" w:color="auto" w:fill="008D7F" w:themeFill="text1"/>
          </w:tcPr>
          <w:p w14:paraId="3591BEC0" w14:textId="77777777" w:rsidR="00235499" w:rsidRPr="00C47BB9" w:rsidRDefault="00235499" w:rsidP="00235499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35499" w:rsidRPr="00C47BB9" w14:paraId="26270FF5" w14:textId="77777777" w:rsidTr="006F4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1962346" w14:textId="1648DDA8" w:rsidR="00235499" w:rsidRPr="004770F4" w:rsidRDefault="006F4BAB" w:rsidP="00235499">
            <w:pPr>
              <w:pStyle w:val="TableBody"/>
              <w:rPr>
                <w:b/>
                <w:bCs/>
                <w:lang w:val="el-GR"/>
              </w:rPr>
            </w:pPr>
            <w:proofErr w:type="spellStart"/>
            <w:r w:rsidRPr="006F4BAB">
              <w:rPr>
                <w:b/>
                <w:bCs/>
                <w:lang w:val="el-GR"/>
              </w:rPr>
              <w:t>Investor</w:t>
            </w:r>
            <w:proofErr w:type="spellEnd"/>
            <w:r w:rsidRPr="006F4BAB">
              <w:rPr>
                <w:b/>
                <w:bCs/>
                <w:lang w:val="el-GR"/>
              </w:rPr>
              <w:t xml:space="preserve"> </w:t>
            </w:r>
            <w:proofErr w:type="spellStart"/>
            <w:r w:rsidRPr="006F4BAB">
              <w:rPr>
                <w:b/>
                <w:bCs/>
                <w:lang w:val="el-GR"/>
              </w:rPr>
              <w:t>share</w:t>
            </w:r>
            <w:proofErr w:type="spellEnd"/>
            <w:r w:rsidR="00235499" w:rsidRPr="004770F4">
              <w:rPr>
                <w:rStyle w:val="FootnoteReference"/>
                <w:b/>
                <w:bCs/>
                <w:lang w:val="el-GR"/>
              </w:rPr>
              <w:footnoteReference w:id="1"/>
            </w:r>
          </w:p>
        </w:tc>
        <w:tc>
          <w:tcPr>
            <w:tcW w:w="2500" w:type="pct"/>
          </w:tcPr>
          <w:p w14:paraId="47D3DF37" w14:textId="7E59DE69" w:rsidR="00235499" w:rsidRPr="008000DC" w:rsidRDefault="00235499" w:rsidP="0023549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069035607"/>
                <w:placeholder>
                  <w:docPart w:val="EE330B95833B4739A3C990D107272785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  <w:r w:rsidRPr="008000DC">
              <w:rPr>
                <w:lang w:val="en-US"/>
              </w:rPr>
              <w:t xml:space="preserve">   </w:t>
            </w:r>
          </w:p>
        </w:tc>
      </w:tr>
      <w:tr w:rsidR="00235499" w:rsidRPr="00C47BB9" w14:paraId="276D37A5" w14:textId="77777777" w:rsidTr="006F4B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3190BE2" w14:textId="630A3A11" w:rsidR="00235499" w:rsidRPr="004770F4" w:rsidRDefault="006F4BAB" w:rsidP="00235499">
            <w:pPr>
              <w:pStyle w:val="TableBody"/>
              <w:rPr>
                <w:b/>
                <w:bCs/>
                <w:lang w:val="el-GR"/>
              </w:rPr>
            </w:pPr>
            <w:r w:rsidRPr="006F4BAB">
              <w:rPr>
                <w:b/>
                <w:bCs/>
                <w:lang w:val="el-GR"/>
              </w:rPr>
              <w:t xml:space="preserve">Securities </w:t>
            </w:r>
            <w:proofErr w:type="spellStart"/>
            <w:r w:rsidRPr="006F4BAB">
              <w:rPr>
                <w:b/>
                <w:bCs/>
                <w:lang w:val="el-GR"/>
              </w:rPr>
              <w:t>Account</w:t>
            </w:r>
            <w:proofErr w:type="spellEnd"/>
          </w:p>
        </w:tc>
        <w:tc>
          <w:tcPr>
            <w:tcW w:w="2500" w:type="pct"/>
          </w:tcPr>
          <w:p w14:paraId="12E99E5E" w14:textId="17C9176A" w:rsidR="00235499" w:rsidRPr="008000DC" w:rsidRDefault="00235499" w:rsidP="00235499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119569412"/>
                <w:placeholder>
                  <w:docPart w:val="B59A04E56B9A4E23B5EBED55D06A624E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  <w:r w:rsidRPr="008000DC">
              <w:rPr>
                <w:lang w:val="en-US"/>
              </w:rPr>
              <w:t xml:space="preserve">   </w:t>
            </w:r>
          </w:p>
        </w:tc>
      </w:tr>
      <w:tr w:rsidR="00235499" w:rsidRPr="00C47BB9" w14:paraId="36C1644D" w14:textId="77777777" w:rsidTr="006F4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39BEEB7" w14:textId="4D085638" w:rsidR="00235499" w:rsidRPr="004770F4" w:rsidRDefault="006F4BAB" w:rsidP="00235499">
            <w:pPr>
              <w:pStyle w:val="TableBody"/>
              <w:rPr>
                <w:b/>
                <w:bCs/>
                <w:lang w:val="el-GR"/>
              </w:rPr>
            </w:pPr>
            <w:proofErr w:type="spellStart"/>
            <w:r w:rsidRPr="006F4BAB">
              <w:rPr>
                <w:b/>
                <w:bCs/>
                <w:lang w:val="el-GR"/>
              </w:rPr>
              <w:t>Participant</w:t>
            </w:r>
            <w:proofErr w:type="spellEnd"/>
            <w:r w:rsidR="00235499" w:rsidRPr="004770F4">
              <w:rPr>
                <w:rStyle w:val="FootnoteReference"/>
                <w:b/>
                <w:bCs/>
                <w:lang w:val="el-GR"/>
              </w:rPr>
              <w:footnoteReference w:id="2"/>
            </w:r>
          </w:p>
        </w:tc>
        <w:tc>
          <w:tcPr>
            <w:tcW w:w="2500" w:type="pct"/>
          </w:tcPr>
          <w:p w14:paraId="5021AB9C" w14:textId="7F69D031" w:rsidR="00235499" w:rsidRPr="008000DC" w:rsidRDefault="00235499" w:rsidP="0023549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317109168"/>
                <w:placeholder>
                  <w:docPart w:val="ED707FD9CD7A4E908257664F9339E020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  <w:r w:rsidRPr="008000DC">
              <w:rPr>
                <w:lang w:val="en-US"/>
              </w:rPr>
              <w:t xml:space="preserve">   </w:t>
            </w:r>
          </w:p>
        </w:tc>
      </w:tr>
      <w:tr w:rsidR="006F4BAB" w:rsidRPr="00C47BB9" w14:paraId="3BC8705C" w14:textId="77777777" w:rsidTr="006F4B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431B5A4" w14:textId="762FF730" w:rsidR="006F4BAB" w:rsidRPr="006F4BAB" w:rsidRDefault="006F4BAB" w:rsidP="006F4BAB">
            <w:pPr>
              <w:pStyle w:val="TableBody"/>
            </w:pPr>
            <w:r w:rsidRPr="006F4BAB">
              <w:t>Surname / Name of the Legal Entity</w:t>
            </w:r>
          </w:p>
        </w:tc>
        <w:tc>
          <w:tcPr>
            <w:tcW w:w="2500" w:type="pct"/>
          </w:tcPr>
          <w:p w14:paraId="72121BFB" w14:textId="77777777" w:rsidR="006F4BAB" w:rsidRPr="008000DC" w:rsidRDefault="006F4BAB" w:rsidP="006F4BAB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721057590"/>
                <w:placeholder>
                  <w:docPart w:val="54D1558AE8E546A28C0A86476D15F99D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3E2A4C48" w14:textId="77777777" w:rsidTr="006F4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38B3CC9" w14:textId="6E0D2999" w:rsidR="006F4BAB" w:rsidRPr="006F4BAB" w:rsidRDefault="006F4BAB" w:rsidP="006F4BAB">
            <w:pPr>
              <w:pStyle w:val="TableBody"/>
            </w:pPr>
            <w:r w:rsidRPr="006F4BAB">
              <w:t>Name</w:t>
            </w:r>
          </w:p>
        </w:tc>
        <w:tc>
          <w:tcPr>
            <w:tcW w:w="2500" w:type="pct"/>
          </w:tcPr>
          <w:p w14:paraId="5FA7A9CF" w14:textId="77777777" w:rsidR="006F4BAB" w:rsidRPr="008000DC" w:rsidRDefault="006F4BAB" w:rsidP="006F4BA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479644656"/>
                <w:placeholder>
                  <w:docPart w:val="2298810EF6174B7DA4ECB0C853A57B0A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0930D62E" w14:textId="77777777" w:rsidTr="006F4B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7BD3713" w14:textId="034257DF" w:rsidR="006F4BAB" w:rsidRPr="006F4BAB" w:rsidRDefault="006F4BAB" w:rsidP="006F4BAB">
            <w:pPr>
              <w:pStyle w:val="TableBody"/>
            </w:pPr>
            <w:r w:rsidRPr="006F4BAB">
              <w:t>Father’s Name</w:t>
            </w:r>
          </w:p>
        </w:tc>
        <w:tc>
          <w:tcPr>
            <w:tcW w:w="2500" w:type="pct"/>
          </w:tcPr>
          <w:p w14:paraId="30F6DAB3" w14:textId="77777777" w:rsidR="006F4BAB" w:rsidRPr="008000DC" w:rsidRDefault="006F4BAB" w:rsidP="006F4BAB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732543184"/>
                <w:placeholder>
                  <w:docPart w:val="D98683A8F3DE4C22BC7BBF14BBA28D50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4CA4AE6A" w14:textId="77777777" w:rsidTr="006F4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1954B53" w14:textId="44F669F9" w:rsidR="006F4BAB" w:rsidRPr="006F4BAB" w:rsidRDefault="006F4BAB" w:rsidP="006F4BAB">
            <w:pPr>
              <w:pStyle w:val="TableBody"/>
            </w:pPr>
            <w:r w:rsidRPr="006F4BAB">
              <w:t>Certificate (ID/PASSPORT/REGISTRATION NUMBER/OTHER)</w:t>
            </w:r>
          </w:p>
        </w:tc>
        <w:tc>
          <w:tcPr>
            <w:tcW w:w="2500" w:type="pct"/>
          </w:tcPr>
          <w:p w14:paraId="477773DD" w14:textId="77777777" w:rsidR="006F4BAB" w:rsidRPr="008000DC" w:rsidRDefault="006F4BAB" w:rsidP="006F4BA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339311044"/>
                <w:placeholder>
                  <w:docPart w:val="850E959E73794530965EDC85C38BE1DA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329C1A02" w14:textId="77777777" w:rsidTr="006F4B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4C3FD22" w14:textId="5759DEF8" w:rsidR="006F4BAB" w:rsidRPr="006F4BAB" w:rsidRDefault="006F4BAB" w:rsidP="006F4BAB">
            <w:pPr>
              <w:pStyle w:val="TableBody"/>
            </w:pPr>
            <w:r w:rsidRPr="006F4BAB">
              <w:t>Tax Identification Number</w:t>
            </w:r>
          </w:p>
        </w:tc>
        <w:tc>
          <w:tcPr>
            <w:tcW w:w="2500" w:type="pct"/>
          </w:tcPr>
          <w:p w14:paraId="4DD2FF61" w14:textId="77777777" w:rsidR="006F4BAB" w:rsidRPr="008000DC" w:rsidRDefault="006F4BAB" w:rsidP="006F4BAB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724133127"/>
                <w:placeholder>
                  <w:docPart w:val="D72051B89F1C4D3A82FDE3A426DCF577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17C04FEE" w14:textId="77777777" w:rsidTr="006F4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99E9C8A" w14:textId="7AB8B6AE" w:rsidR="006F4BAB" w:rsidRPr="006F4BAB" w:rsidRDefault="006F4BAB" w:rsidP="006F4BAB">
            <w:pPr>
              <w:pStyle w:val="TableBody"/>
            </w:pPr>
            <w:r w:rsidRPr="006F4BAB">
              <w:t>Social Security Number</w:t>
            </w:r>
          </w:p>
        </w:tc>
        <w:tc>
          <w:tcPr>
            <w:tcW w:w="2500" w:type="pct"/>
          </w:tcPr>
          <w:p w14:paraId="44E81D7E" w14:textId="77777777" w:rsidR="006F4BAB" w:rsidRPr="008000DC" w:rsidRDefault="006F4BAB" w:rsidP="006F4BA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400525766"/>
                <w:placeholder>
                  <w:docPart w:val="56DF97B666144EE695E90EBBA02BC8A5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5DF38948" w14:textId="77777777" w:rsidTr="006F4B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7C7192E" w14:textId="48A7FFB4" w:rsidR="006F4BAB" w:rsidRPr="006F4BAB" w:rsidRDefault="006F4BAB" w:rsidP="006F4BAB">
            <w:pPr>
              <w:pStyle w:val="TableBody"/>
            </w:pPr>
            <w:r w:rsidRPr="006F4BAB">
              <w:t>Address (street, number, city, P.C.)</w:t>
            </w:r>
          </w:p>
        </w:tc>
        <w:tc>
          <w:tcPr>
            <w:tcW w:w="2500" w:type="pct"/>
          </w:tcPr>
          <w:p w14:paraId="3C1DCAA2" w14:textId="77777777" w:rsidR="006F4BAB" w:rsidRPr="008000DC" w:rsidRDefault="006F4BAB" w:rsidP="006F4BAB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583645248"/>
                <w:placeholder>
                  <w:docPart w:val="389E45C57F8B42E19EAE9A07BD6B86A0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1027A2E7" w14:textId="77777777" w:rsidTr="006F4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2E68697" w14:textId="355A2EFF" w:rsidR="006F4BAB" w:rsidRPr="006F4BAB" w:rsidRDefault="006F4BAB" w:rsidP="006F4BAB">
            <w:pPr>
              <w:pStyle w:val="TableBody"/>
            </w:pPr>
            <w:r w:rsidRPr="006F4BAB">
              <w:lastRenderedPageBreak/>
              <w:t>Mobile phone</w:t>
            </w:r>
          </w:p>
        </w:tc>
        <w:tc>
          <w:tcPr>
            <w:tcW w:w="2500" w:type="pct"/>
          </w:tcPr>
          <w:p w14:paraId="40C63D3A" w14:textId="77777777" w:rsidR="006F4BAB" w:rsidRPr="008000DC" w:rsidRDefault="006F4BAB" w:rsidP="006F4BA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565095502"/>
                <w:placeholder>
                  <w:docPart w:val="3C2926379ED140068E0252031206C774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73E1A91F" w14:textId="77777777" w:rsidTr="006F4B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BA140AC" w14:textId="582F6641" w:rsidR="006F4BAB" w:rsidRPr="006F4BAB" w:rsidRDefault="006F4BAB" w:rsidP="006F4BAB">
            <w:pPr>
              <w:pStyle w:val="TableBody"/>
            </w:pPr>
            <w:r w:rsidRPr="006F4BAB">
              <w:t>E-mail</w:t>
            </w:r>
          </w:p>
        </w:tc>
        <w:tc>
          <w:tcPr>
            <w:tcW w:w="2500" w:type="pct"/>
          </w:tcPr>
          <w:p w14:paraId="543AEEA2" w14:textId="77777777" w:rsidR="006F4BAB" w:rsidRPr="008000DC" w:rsidRDefault="006F4BAB" w:rsidP="006F4BAB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321013376"/>
                <w:placeholder>
                  <w:docPart w:val="26E51FBACD3A47CB8FBF50F91D38E765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</w:tbl>
    <w:p w14:paraId="70BD771D" w14:textId="77777777" w:rsidR="00235499" w:rsidRPr="008000DC" w:rsidRDefault="00235499">
      <w:pPr>
        <w:rPr>
          <w:lang w:val="en-US"/>
        </w:rPr>
      </w:pPr>
    </w:p>
    <w:tbl>
      <w:tblPr>
        <w:tblStyle w:val="Table2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235499" w:rsidRPr="00C47BB9" w14:paraId="436E4636" w14:textId="77777777" w:rsidTr="00C47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shd w:val="clear" w:color="auto" w:fill="008D7F" w:themeFill="text1"/>
          </w:tcPr>
          <w:p w14:paraId="0E14B066" w14:textId="660DC6AF" w:rsidR="00235499" w:rsidRPr="00C47BB9" w:rsidRDefault="006F4BAB" w:rsidP="00C47BB9">
            <w:pPr>
              <w:pStyle w:val="TableHeader"/>
              <w:rPr>
                <w:lang w:val="el-GR"/>
              </w:rPr>
            </w:pPr>
            <w:proofErr w:type="spellStart"/>
            <w:r w:rsidRPr="006F4BAB">
              <w:rPr>
                <w:lang w:val="el-GR"/>
              </w:rPr>
              <w:t>Deceased's</w:t>
            </w:r>
            <w:proofErr w:type="spellEnd"/>
            <w:r w:rsidRPr="006F4BAB">
              <w:rPr>
                <w:lang w:val="el-GR"/>
              </w:rPr>
              <w:t xml:space="preserve"> Data</w:t>
            </w:r>
          </w:p>
        </w:tc>
        <w:tc>
          <w:tcPr>
            <w:tcW w:w="5098" w:type="dxa"/>
            <w:shd w:val="clear" w:color="auto" w:fill="008D7F" w:themeFill="text1"/>
          </w:tcPr>
          <w:p w14:paraId="4AC00435" w14:textId="77777777" w:rsidR="00235499" w:rsidRPr="00C47BB9" w:rsidRDefault="00235499" w:rsidP="00C47BB9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35499" w:rsidRPr="00C47BB9" w14:paraId="22B8FA55" w14:textId="77777777" w:rsidTr="00C47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7888611A" w14:textId="73336D6E" w:rsidR="00235499" w:rsidRPr="004770F4" w:rsidRDefault="006F4BAB" w:rsidP="00C47BB9">
            <w:pPr>
              <w:pStyle w:val="TableBody"/>
              <w:rPr>
                <w:b/>
                <w:bCs/>
                <w:lang w:val="en-US"/>
              </w:rPr>
            </w:pPr>
            <w:proofErr w:type="spellStart"/>
            <w:r w:rsidRPr="006F4BAB">
              <w:rPr>
                <w:b/>
                <w:bCs/>
                <w:lang w:val="el-GR"/>
              </w:rPr>
              <w:t>Investor</w:t>
            </w:r>
            <w:proofErr w:type="spellEnd"/>
            <w:r w:rsidRPr="006F4BAB">
              <w:rPr>
                <w:b/>
                <w:bCs/>
                <w:lang w:val="el-GR"/>
              </w:rPr>
              <w:t xml:space="preserve"> </w:t>
            </w:r>
            <w:proofErr w:type="spellStart"/>
            <w:r w:rsidRPr="006F4BAB">
              <w:rPr>
                <w:b/>
                <w:bCs/>
                <w:lang w:val="el-GR"/>
              </w:rPr>
              <w:t>share</w:t>
            </w:r>
            <w:proofErr w:type="spellEnd"/>
            <w:r w:rsidR="00235499" w:rsidRPr="004770F4">
              <w:rPr>
                <w:rStyle w:val="FootnoteReference"/>
                <w:b/>
                <w:bCs/>
                <w:lang w:val="el-GR"/>
              </w:rPr>
              <w:footnoteReference w:id="3"/>
            </w:r>
          </w:p>
        </w:tc>
        <w:tc>
          <w:tcPr>
            <w:tcW w:w="5098" w:type="dxa"/>
          </w:tcPr>
          <w:p w14:paraId="23021A55" w14:textId="058A9687" w:rsidR="00235499" w:rsidRPr="008000DC" w:rsidRDefault="00C47BB9" w:rsidP="00C47BB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247424140"/>
                <w:placeholder>
                  <w:docPart w:val="5746857CD36D4D01A85796DDC454735C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  <w:r w:rsidRPr="008000DC">
              <w:rPr>
                <w:lang w:val="en-US"/>
              </w:rPr>
              <w:t xml:space="preserve">                                                                                                    </w:t>
            </w:r>
          </w:p>
        </w:tc>
      </w:tr>
      <w:tr w:rsidR="00C47BB9" w:rsidRPr="00C47BB9" w14:paraId="0017132C" w14:textId="77777777" w:rsidTr="00C47B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56159036" w14:textId="001874D8" w:rsidR="00C47BB9" w:rsidRPr="004770F4" w:rsidRDefault="006F4BAB" w:rsidP="00C47BB9">
            <w:pPr>
              <w:pStyle w:val="TableBody"/>
              <w:rPr>
                <w:b/>
                <w:bCs/>
                <w:lang w:val="el-GR"/>
              </w:rPr>
            </w:pPr>
            <w:r w:rsidRPr="006F4BAB">
              <w:rPr>
                <w:b/>
                <w:bCs/>
                <w:lang w:val="el-GR"/>
              </w:rPr>
              <w:t xml:space="preserve">Securities </w:t>
            </w:r>
            <w:proofErr w:type="spellStart"/>
            <w:r w:rsidRPr="006F4BAB">
              <w:rPr>
                <w:b/>
                <w:bCs/>
                <w:lang w:val="el-GR"/>
              </w:rPr>
              <w:t>Account</w:t>
            </w:r>
            <w:proofErr w:type="spellEnd"/>
          </w:p>
        </w:tc>
        <w:tc>
          <w:tcPr>
            <w:tcW w:w="5098" w:type="dxa"/>
          </w:tcPr>
          <w:p w14:paraId="144A43C8" w14:textId="3BC62963" w:rsidR="00C47BB9" w:rsidRPr="008000DC" w:rsidRDefault="00C47BB9" w:rsidP="00C47BB9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272913588"/>
                <w:placeholder>
                  <w:docPart w:val="8002B74A933E48118694434E4DF88D59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  <w:r w:rsidRPr="008000DC">
              <w:rPr>
                <w:lang w:val="en-US"/>
              </w:rPr>
              <w:t xml:space="preserve">                                                                                                    </w:t>
            </w:r>
          </w:p>
        </w:tc>
      </w:tr>
      <w:tr w:rsidR="006F4BAB" w:rsidRPr="00C47BB9" w14:paraId="69060043" w14:textId="77777777" w:rsidTr="00C47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2D686559" w14:textId="4C55A668" w:rsidR="006F4BAB" w:rsidRPr="006F4BAB" w:rsidRDefault="006F4BAB" w:rsidP="006F4BAB">
            <w:pPr>
              <w:pStyle w:val="TableBody"/>
            </w:pPr>
            <w:r w:rsidRPr="006F4BAB">
              <w:t>Surname</w:t>
            </w:r>
          </w:p>
        </w:tc>
        <w:tc>
          <w:tcPr>
            <w:tcW w:w="5098" w:type="dxa"/>
          </w:tcPr>
          <w:p w14:paraId="1904D257" w14:textId="77777777" w:rsidR="006F4BAB" w:rsidRPr="008000DC" w:rsidRDefault="006F4BAB" w:rsidP="006F4BA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648506656"/>
                <w:placeholder>
                  <w:docPart w:val="7B4ECA30F38E428E80F3077FC958AC15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3F02448F" w14:textId="77777777" w:rsidTr="00C47B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2644EE12" w14:textId="307B7D0C" w:rsidR="006F4BAB" w:rsidRPr="006F4BAB" w:rsidRDefault="006F4BAB" w:rsidP="006F4BAB">
            <w:pPr>
              <w:pStyle w:val="TableBody"/>
            </w:pPr>
            <w:r w:rsidRPr="006F4BAB">
              <w:t>Name</w:t>
            </w:r>
          </w:p>
        </w:tc>
        <w:tc>
          <w:tcPr>
            <w:tcW w:w="5098" w:type="dxa"/>
          </w:tcPr>
          <w:p w14:paraId="3D6DF950" w14:textId="77777777" w:rsidR="006F4BAB" w:rsidRPr="008000DC" w:rsidRDefault="006F4BAB" w:rsidP="006F4BAB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810396767"/>
                <w:placeholder>
                  <w:docPart w:val="3C874C3C08F44FE2BBE9D8CD4E8E0F57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7CB37B3D" w14:textId="77777777" w:rsidTr="00C47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550CFB43" w14:textId="1C03C0CC" w:rsidR="006F4BAB" w:rsidRPr="006F4BAB" w:rsidRDefault="006F4BAB" w:rsidP="006F4BAB">
            <w:pPr>
              <w:pStyle w:val="TableBody"/>
            </w:pPr>
            <w:r w:rsidRPr="006F4BAB">
              <w:t>Father’s Name</w:t>
            </w:r>
          </w:p>
        </w:tc>
        <w:tc>
          <w:tcPr>
            <w:tcW w:w="5098" w:type="dxa"/>
          </w:tcPr>
          <w:p w14:paraId="6E1026F5" w14:textId="77777777" w:rsidR="006F4BAB" w:rsidRPr="008000DC" w:rsidRDefault="006F4BAB" w:rsidP="006F4BA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887074689"/>
                <w:placeholder>
                  <w:docPart w:val="B3CF3950CAE84424ADE417278C8CA8AA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72594651" w14:textId="77777777" w:rsidTr="00C47B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0C8BC548" w14:textId="69D3BCC6" w:rsidR="006F4BAB" w:rsidRPr="006F4BAB" w:rsidRDefault="006F4BAB" w:rsidP="006F4BAB">
            <w:pPr>
              <w:pStyle w:val="TableBody"/>
            </w:pPr>
            <w:r w:rsidRPr="006F4BAB">
              <w:t>Date of Birth</w:t>
            </w:r>
          </w:p>
        </w:tc>
        <w:tc>
          <w:tcPr>
            <w:tcW w:w="5098" w:type="dxa"/>
          </w:tcPr>
          <w:p w14:paraId="691C00D8" w14:textId="77777777" w:rsidR="006F4BAB" w:rsidRPr="008000DC" w:rsidRDefault="006F4BAB" w:rsidP="006F4BAB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238285320"/>
                <w:placeholder>
                  <w:docPart w:val="228964EC1A9B4F56B4AE81099BDC4875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4BC782EE" w14:textId="77777777" w:rsidTr="00C47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65EB882F" w14:textId="7A397823" w:rsidR="006F4BAB" w:rsidRPr="006F4BAB" w:rsidRDefault="006F4BAB" w:rsidP="006F4BAB">
            <w:pPr>
              <w:pStyle w:val="TableBody"/>
            </w:pPr>
            <w:r w:rsidRPr="006F4BAB">
              <w:t>Certificate (ID/PASSPORT/REGISTRATION NUMBER/OTHER)</w:t>
            </w:r>
          </w:p>
        </w:tc>
        <w:tc>
          <w:tcPr>
            <w:tcW w:w="5098" w:type="dxa"/>
          </w:tcPr>
          <w:p w14:paraId="17D46F88" w14:textId="77777777" w:rsidR="006F4BAB" w:rsidRPr="008000DC" w:rsidRDefault="006F4BAB" w:rsidP="006F4BA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991863830"/>
                <w:placeholder>
                  <w:docPart w:val="8DCC5A7C288E4FECBB74739A68844CAA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781DEC36" w14:textId="77777777" w:rsidTr="00C47B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3FF6CC16" w14:textId="0F0CF18A" w:rsidR="006F4BAB" w:rsidRPr="006F4BAB" w:rsidRDefault="006F4BAB" w:rsidP="006F4BAB">
            <w:pPr>
              <w:pStyle w:val="TableBody"/>
            </w:pPr>
            <w:r w:rsidRPr="006F4BAB">
              <w:t>Tax Identification Number</w:t>
            </w:r>
          </w:p>
        </w:tc>
        <w:tc>
          <w:tcPr>
            <w:tcW w:w="5098" w:type="dxa"/>
          </w:tcPr>
          <w:p w14:paraId="7A0049D8" w14:textId="77777777" w:rsidR="006F4BAB" w:rsidRPr="008000DC" w:rsidRDefault="006F4BAB" w:rsidP="006F4BAB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436177783"/>
                <w:placeholder>
                  <w:docPart w:val="CC82207DD16F4DB6ABDE239B94F6887D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25AA0ED7" w14:textId="77777777" w:rsidTr="00C47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2EFBC07D" w14:textId="1B13AD93" w:rsidR="006F4BAB" w:rsidRPr="006F4BAB" w:rsidRDefault="006F4BAB" w:rsidP="006F4BAB">
            <w:pPr>
              <w:pStyle w:val="TableBody"/>
            </w:pPr>
            <w:r w:rsidRPr="006F4BAB">
              <w:t>Social Security Number</w:t>
            </w:r>
          </w:p>
        </w:tc>
        <w:tc>
          <w:tcPr>
            <w:tcW w:w="5098" w:type="dxa"/>
          </w:tcPr>
          <w:p w14:paraId="0B145268" w14:textId="77777777" w:rsidR="006F4BAB" w:rsidRPr="008000DC" w:rsidRDefault="006F4BAB" w:rsidP="006F4BA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30187345"/>
                <w:placeholder>
                  <w:docPart w:val="5EC8B8F2EE894302ABA25E2BA4D79DAB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6F4BAB" w:rsidRPr="00C47BB9" w14:paraId="265AAFEE" w14:textId="77777777" w:rsidTr="00C47B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08080448" w14:textId="7EE97E7D" w:rsidR="006F4BAB" w:rsidRPr="006F4BAB" w:rsidRDefault="006F4BAB" w:rsidP="006F4BAB">
            <w:pPr>
              <w:pStyle w:val="TableBody"/>
            </w:pPr>
            <w:r w:rsidRPr="006F4BAB">
              <w:t>Date of Death</w:t>
            </w:r>
          </w:p>
        </w:tc>
        <w:tc>
          <w:tcPr>
            <w:tcW w:w="5098" w:type="dxa"/>
          </w:tcPr>
          <w:p w14:paraId="3698FE25" w14:textId="77777777" w:rsidR="006F4BAB" w:rsidRPr="008000DC" w:rsidRDefault="006F4BAB" w:rsidP="006F4BAB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000D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267547679"/>
                <w:placeholder>
                  <w:docPart w:val="837AD4BD75F5432E9B354891EC18AAEA"/>
                </w:placeholder>
                <w:showingPlcHdr/>
              </w:sdtPr>
              <w:sdtEndPr/>
              <w:sdtContent>
                <w:r w:rsidRPr="008000D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</w:tbl>
    <w:p w14:paraId="315874D7" w14:textId="77777777" w:rsidR="006F4BAB" w:rsidRDefault="006F4BAB" w:rsidP="00C47BB9">
      <w:pPr>
        <w:pStyle w:val="BodyText"/>
        <w:rPr>
          <w:lang w:val="en-US"/>
        </w:rPr>
      </w:pPr>
    </w:p>
    <w:p w14:paraId="3572737B" w14:textId="2BC4A0C5" w:rsidR="00235499" w:rsidRPr="006F4BAB" w:rsidRDefault="006F4BAB" w:rsidP="00C47BB9">
      <w:pPr>
        <w:pStyle w:val="BodyText"/>
        <w:rPr>
          <w:lang w:val="en-US"/>
        </w:rPr>
      </w:pPr>
      <w:r w:rsidRPr="006F4BAB">
        <w:rPr>
          <w:lang w:val="en-US"/>
        </w:rPr>
        <w:t xml:space="preserve">The personal data will be processed, which is necessary for compliance with a legal obligation and for the performance of the task requested by the user as data subject. The company </w:t>
      </w:r>
      <w:r>
        <w:rPr>
          <w:lang w:val="en-US"/>
        </w:rPr>
        <w:t>Euronext Securities Athens</w:t>
      </w:r>
      <w:r w:rsidRPr="006F4BAB">
        <w:rPr>
          <w:lang w:val="en-US"/>
        </w:rPr>
        <w:t xml:space="preserve"> processes the above personal data taking all possible security measures and complying with the legislative and regulatory framework on personal data protection, in accordance with what is specifically specified at </w:t>
      </w:r>
      <w:hyperlink r:id="rId13" w:history="1">
        <w:r w:rsidRPr="00B2265D">
          <w:rPr>
            <w:rStyle w:val="Hyperlink"/>
            <w:lang w:val="en-US"/>
          </w:rPr>
          <w:t>https://athens.euronext.com/en/policy/personal-data-protection</w:t>
        </w:r>
      </w:hyperlink>
      <w:r>
        <w:rPr>
          <w:lang w:val="en-US"/>
        </w:rPr>
        <w:t xml:space="preserve"> </w:t>
      </w:r>
      <w:r w:rsidR="00C47BB9" w:rsidRPr="006F4BAB">
        <w:rPr>
          <w:lang w:val="en-US"/>
        </w:rPr>
        <w:t xml:space="preserve"> </w:t>
      </w:r>
    </w:p>
    <w:p w14:paraId="5421B25E" w14:textId="77777777" w:rsidR="006F4BAB" w:rsidRDefault="006F4BAB" w:rsidP="00C47BB9">
      <w:pPr>
        <w:pStyle w:val="BodyText"/>
        <w:rPr>
          <w:lang w:val="en-US"/>
        </w:rPr>
      </w:pPr>
    </w:p>
    <w:p w14:paraId="5A6D7652" w14:textId="1AB60670" w:rsidR="00235499" w:rsidRPr="00C47BB9" w:rsidRDefault="006F4BAB" w:rsidP="00C47BB9">
      <w:pPr>
        <w:pStyle w:val="BodyText"/>
        <w:rPr>
          <w:lang w:val="el-GR"/>
        </w:rPr>
      </w:pPr>
      <w:r w:rsidRPr="006F4BAB">
        <w:rPr>
          <w:lang w:val="el-GR"/>
        </w:rPr>
        <w:lastRenderedPageBreak/>
        <w:t xml:space="preserve">I </w:t>
      </w:r>
      <w:proofErr w:type="spellStart"/>
      <w:r w:rsidRPr="006F4BAB">
        <w:rPr>
          <w:lang w:val="el-GR"/>
        </w:rPr>
        <w:t>declare</w:t>
      </w:r>
      <w:proofErr w:type="spellEnd"/>
      <w:r w:rsidRPr="006F4BAB">
        <w:rPr>
          <w:lang w:val="el-GR"/>
        </w:rPr>
        <w:t xml:space="preserve"> </w:t>
      </w:r>
      <w:proofErr w:type="spellStart"/>
      <w:r w:rsidRPr="006F4BAB">
        <w:rPr>
          <w:lang w:val="el-GR"/>
        </w:rPr>
        <w:t>that</w:t>
      </w:r>
      <w:proofErr w:type="spellEnd"/>
      <w:r w:rsidR="00235499" w:rsidRPr="00C47BB9">
        <w:rPr>
          <w:lang w:val="el-GR"/>
        </w:rPr>
        <w:t>:</w:t>
      </w:r>
    </w:p>
    <w:p w14:paraId="02CCCDFA" w14:textId="77777777" w:rsidR="006F4BAB" w:rsidRPr="006F4BAB" w:rsidRDefault="006F4BAB" w:rsidP="006F4BAB">
      <w:pPr>
        <w:pStyle w:val="ListBullet2"/>
        <w:ind w:left="360"/>
        <w:rPr>
          <w:lang w:val="en-US"/>
        </w:rPr>
      </w:pPr>
      <w:r w:rsidRPr="006F4BAB">
        <w:rPr>
          <w:lang w:val="en-US"/>
        </w:rPr>
        <w:t xml:space="preserve">I am the legal heir </w:t>
      </w:r>
      <w:proofErr w:type="gramStart"/>
      <w:r w:rsidRPr="006F4BAB">
        <w:rPr>
          <w:lang w:val="en-US"/>
        </w:rPr>
        <w:t>of</w:t>
      </w:r>
      <w:proofErr w:type="gramEnd"/>
      <w:r w:rsidRPr="006F4BAB">
        <w:rPr>
          <w:lang w:val="en-US"/>
        </w:rPr>
        <w:t xml:space="preserve"> the deceased, and the data entered in this application is accurate.</w:t>
      </w:r>
    </w:p>
    <w:p w14:paraId="06069A15" w14:textId="4BF69A53" w:rsidR="006F4BAB" w:rsidRPr="006F4BAB" w:rsidRDefault="006F4BAB" w:rsidP="006F4BAB">
      <w:pPr>
        <w:pStyle w:val="ListBullet2"/>
        <w:ind w:left="360"/>
        <w:rPr>
          <w:lang w:val="en-US"/>
        </w:rPr>
      </w:pPr>
      <w:r w:rsidRPr="006F4BAB">
        <w:rPr>
          <w:lang w:val="en-US"/>
        </w:rPr>
        <w:t>I have taken note of the conditions for providing the requested transfer of securities due to inheritance in accordance with the existing institutional framework (</w:t>
      </w:r>
      <w:hyperlink r:id="rId14" w:history="1">
        <w:r w:rsidRPr="006F4BAB">
          <w:rPr>
            <w:rStyle w:val="Hyperlink"/>
            <w:lang w:val="en-US"/>
          </w:rPr>
          <w:t>here</w:t>
        </w:r>
      </w:hyperlink>
      <w:r w:rsidRPr="006F4BAB">
        <w:rPr>
          <w:lang w:val="en-US"/>
        </w:rPr>
        <w:t>), which I accept without reservation.</w:t>
      </w:r>
    </w:p>
    <w:p w14:paraId="4651DC31" w14:textId="5DACA7EC" w:rsidR="006F4BAB" w:rsidRPr="006F4BAB" w:rsidRDefault="006F4BAB" w:rsidP="006F4BAB">
      <w:pPr>
        <w:pStyle w:val="ListBullet2"/>
        <w:ind w:left="360"/>
        <w:rPr>
          <w:lang w:val="en-US"/>
        </w:rPr>
      </w:pPr>
      <w:r w:rsidRPr="006F4BAB">
        <w:rPr>
          <w:lang w:val="en-US"/>
        </w:rPr>
        <w:t xml:space="preserve">If, for any reason, the requested information "Share", "Securities Account" and "Participant" in the </w:t>
      </w:r>
      <w:proofErr w:type="spellStart"/>
      <w:r w:rsidRPr="006F4BAB">
        <w:rPr>
          <w:lang w:val="en-US"/>
        </w:rPr>
        <w:t>Dematerialised</w:t>
      </w:r>
      <w:proofErr w:type="spellEnd"/>
      <w:r w:rsidRPr="006F4BAB">
        <w:rPr>
          <w:lang w:val="en-US"/>
        </w:rPr>
        <w:t xml:space="preserve"> Securities System (D.S.S.) are not specified in this application, I accept that </w:t>
      </w:r>
      <w:r>
        <w:rPr>
          <w:lang w:val="en-US"/>
        </w:rPr>
        <w:t>Euronext Securities Athens</w:t>
      </w:r>
      <w:r w:rsidRPr="006F4BAB">
        <w:rPr>
          <w:lang w:val="en-US"/>
        </w:rPr>
        <w:t xml:space="preserve"> will search for them in the D.S.S. in accordance with the other specified beneficiary details with a relevant fee (</w:t>
      </w:r>
      <w:hyperlink r:id="rId15" w:history="1">
        <w:r w:rsidRPr="006F4BAB">
          <w:rPr>
            <w:rStyle w:val="Hyperlink"/>
            <w:lang w:val="en-US"/>
          </w:rPr>
          <w:t>here</w:t>
        </w:r>
      </w:hyperlink>
      <w:r w:rsidRPr="006F4BAB">
        <w:rPr>
          <w:lang w:val="en-US"/>
        </w:rPr>
        <w:t>) and, if there is only one active Participant's Securities Account in my Share, the requested transfer of securities to be registered in it.</w:t>
      </w:r>
    </w:p>
    <w:p w14:paraId="4D7915FD" w14:textId="77777777" w:rsidR="006F4BAB" w:rsidRPr="006F4BAB" w:rsidRDefault="006F4BAB" w:rsidP="006F4BAB">
      <w:pPr>
        <w:pStyle w:val="ListBullet2"/>
        <w:ind w:left="360"/>
        <w:rPr>
          <w:lang w:val="en-US"/>
        </w:rPr>
      </w:pPr>
      <w:r w:rsidRPr="006F4BAB">
        <w:rPr>
          <w:lang w:val="en-US"/>
        </w:rPr>
        <w:t>I will promptly fulfill the obligations I undertake with this application.</w:t>
      </w:r>
    </w:p>
    <w:p w14:paraId="620FC4E7" w14:textId="44654823" w:rsidR="00235499" w:rsidRPr="006F4BAB" w:rsidRDefault="006F4BAB" w:rsidP="006F4BAB">
      <w:pPr>
        <w:pStyle w:val="ListBullet2"/>
        <w:ind w:left="360"/>
        <w:rPr>
          <w:lang w:val="en-US"/>
        </w:rPr>
      </w:pPr>
      <w:r w:rsidRPr="006F4BAB">
        <w:rPr>
          <w:lang w:val="en-US"/>
        </w:rPr>
        <w:t xml:space="preserve">Any information and relevant instructions or notices from the competent </w:t>
      </w:r>
      <w:r>
        <w:rPr>
          <w:lang w:val="en-US"/>
        </w:rPr>
        <w:t>Euronext Securities Athens</w:t>
      </w:r>
      <w:r w:rsidRPr="006F4BAB">
        <w:rPr>
          <w:lang w:val="en-US"/>
        </w:rPr>
        <w:t xml:space="preserve"> services for the service of this application, I agree to be sent to the email address and/or mobile phone number stated in this application</w:t>
      </w:r>
      <w:r w:rsidR="00235499" w:rsidRPr="006F4BAB">
        <w:rPr>
          <w:lang w:val="en-US"/>
        </w:rPr>
        <w:t>.</w:t>
      </w:r>
    </w:p>
    <w:p w14:paraId="44300AF2" w14:textId="77777777" w:rsidR="006F4BAB" w:rsidRDefault="006F4BAB" w:rsidP="00C47BB9">
      <w:pPr>
        <w:pStyle w:val="BodyText"/>
        <w:rPr>
          <w:lang w:val="en-US"/>
        </w:rPr>
      </w:pPr>
    </w:p>
    <w:p w14:paraId="072128CF" w14:textId="29873CB1" w:rsidR="00C47BB9" w:rsidRPr="006F4BAB" w:rsidRDefault="006F4BAB" w:rsidP="00C47BB9">
      <w:pPr>
        <w:pStyle w:val="BodyText"/>
        <w:rPr>
          <w:lang w:val="en-US"/>
        </w:rPr>
      </w:pPr>
      <w:r w:rsidRPr="006F4BAB">
        <w:rPr>
          <w:lang w:val="en-US"/>
        </w:rPr>
        <w:t>I attach the required legalizing documents and please, based on them, proceed with the transfer to my Securities Account at D.S.S. of the following securities of the deceased</w:t>
      </w:r>
      <w:r w:rsidR="00235499" w:rsidRPr="006F4BAB">
        <w:rPr>
          <w:lang w:val="en-US"/>
        </w:rPr>
        <w:t>:</w:t>
      </w:r>
    </w:p>
    <w:p w14:paraId="14B1FBEF" w14:textId="7EA4B4DF" w:rsidR="00C47BB9" w:rsidRPr="008000DC" w:rsidRDefault="00235499" w:rsidP="00C47BB9">
      <w:pPr>
        <w:pStyle w:val="BodyText"/>
        <w:rPr>
          <w:lang w:val="en-US"/>
        </w:rPr>
      </w:pPr>
      <w:r w:rsidRPr="006F4BAB">
        <w:rPr>
          <w:lang w:val="en-US"/>
        </w:rPr>
        <w:t xml:space="preserve"> </w:t>
      </w:r>
      <w:r w:rsidRPr="00C47BB9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8000DC">
        <w:rPr>
          <w:lang w:val="en-US"/>
        </w:rPr>
        <w:instrText xml:space="preserve"> FORMCHECKBOX </w:instrText>
      </w:r>
      <w:r w:rsidRPr="00C47BB9">
        <w:rPr>
          <w:lang w:val="el-GR"/>
        </w:rPr>
      </w:r>
      <w:r w:rsidRPr="00C47BB9">
        <w:rPr>
          <w:lang w:val="el-GR"/>
        </w:rPr>
        <w:fldChar w:fldCharType="separate"/>
      </w:r>
      <w:r w:rsidRPr="00C47BB9">
        <w:rPr>
          <w:lang w:val="el-GR"/>
        </w:rPr>
        <w:fldChar w:fldCharType="end"/>
      </w:r>
      <w:r w:rsidR="00C47BB9" w:rsidRPr="008000DC">
        <w:rPr>
          <w:lang w:val="en-US"/>
        </w:rPr>
        <w:t xml:space="preserve">    </w:t>
      </w:r>
      <w:r w:rsidR="006F4BAB" w:rsidRPr="008000DC">
        <w:rPr>
          <w:lang w:val="en-US"/>
        </w:rPr>
        <w:t xml:space="preserve">All </w:t>
      </w:r>
      <w:proofErr w:type="gramStart"/>
      <w:r w:rsidR="006F4BAB" w:rsidRPr="008000DC">
        <w:rPr>
          <w:lang w:val="en-US"/>
        </w:rPr>
        <w:t>securities</w:t>
      </w:r>
      <w:proofErr w:type="gramEnd"/>
    </w:p>
    <w:p w14:paraId="6D8B71C1" w14:textId="110B6F9E" w:rsidR="00235499" w:rsidRPr="009D40A1" w:rsidRDefault="00235499" w:rsidP="00C47BB9">
      <w:pPr>
        <w:pStyle w:val="BodyText"/>
        <w:rPr>
          <w:lang w:val="en-US"/>
        </w:rPr>
      </w:pPr>
      <w:r w:rsidRPr="008000DC">
        <w:rPr>
          <w:lang w:val="en-US"/>
        </w:rPr>
        <w:t xml:space="preserve"> </w:t>
      </w:r>
      <w:r w:rsidRPr="00C47BB9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8000DC">
        <w:rPr>
          <w:lang w:val="en-US"/>
        </w:rPr>
        <w:instrText xml:space="preserve"> FORMCHECKBOX </w:instrText>
      </w:r>
      <w:r w:rsidRPr="00C47BB9">
        <w:rPr>
          <w:lang w:val="el-GR"/>
        </w:rPr>
      </w:r>
      <w:r w:rsidRPr="00C47BB9">
        <w:rPr>
          <w:lang w:val="el-GR"/>
        </w:rPr>
        <w:fldChar w:fldCharType="separate"/>
      </w:r>
      <w:r w:rsidRPr="00C47BB9">
        <w:rPr>
          <w:lang w:val="el-GR"/>
        </w:rPr>
        <w:fldChar w:fldCharType="end"/>
      </w:r>
      <w:r w:rsidR="00C47BB9" w:rsidRPr="008000DC">
        <w:rPr>
          <w:lang w:val="en-US"/>
        </w:rPr>
        <w:t xml:space="preserve">   </w:t>
      </w:r>
      <w:r w:rsidR="006F4BAB" w:rsidRPr="008000DC">
        <w:rPr>
          <w:lang w:val="en-US"/>
        </w:rPr>
        <w:t>Only the securities of the issuers (name of the companies)</w:t>
      </w:r>
      <w:r w:rsidRPr="008000DC">
        <w:rPr>
          <w:lang w:val="en-US"/>
        </w:rPr>
        <w:t xml:space="preserve">: </w:t>
      </w:r>
      <w:sdt>
        <w:sdtPr>
          <w:rPr>
            <w:lang w:val="el-GR"/>
          </w:rPr>
          <w:id w:val="62998524"/>
          <w:placeholder>
            <w:docPart w:val="4DE0B55368804F39927119DE6C230BA6"/>
          </w:placeholder>
        </w:sdtPr>
        <w:sdtEndPr/>
        <w:sdtContent>
          <w:sdt>
            <w:sdtPr>
              <w:rPr>
                <w:lang w:val="el-GR"/>
              </w:rPr>
              <w:id w:val="-504597468"/>
              <w:placeholder>
                <w:docPart w:val="40C07B2D531941289911556351D98EE5"/>
              </w:placeholder>
              <w:showingPlcHdr/>
            </w:sdtPr>
            <w:sdtEndPr/>
            <w:sdtContent>
              <w:r w:rsidRPr="008000DC">
                <w:rPr>
                  <w:rStyle w:val="PlaceholderText"/>
                  <w:color w:val="06262D" w:themeColor="text2"/>
                  <w:lang w:val="en-US"/>
                </w:rPr>
                <w:t>Click or tap here to enter text.</w:t>
              </w:r>
            </w:sdtContent>
          </w:sdt>
        </w:sdtContent>
      </w:sdt>
    </w:p>
    <w:p w14:paraId="3D53F314" w14:textId="77777777" w:rsidR="006F4BAB" w:rsidRDefault="006F4BAB" w:rsidP="00C47BB9">
      <w:pPr>
        <w:pStyle w:val="BodyText"/>
        <w:rPr>
          <w:lang w:val="en-US"/>
        </w:rPr>
      </w:pPr>
    </w:p>
    <w:p w14:paraId="61DF539E" w14:textId="2B963AA1" w:rsidR="00174E99" w:rsidRPr="006F4BAB" w:rsidRDefault="006F4BAB" w:rsidP="00C47BB9">
      <w:pPr>
        <w:pStyle w:val="BodyText"/>
        <w:rPr>
          <w:lang w:val="en-US"/>
        </w:rPr>
      </w:pPr>
      <w:r w:rsidRPr="006F4BAB">
        <w:rPr>
          <w:lang w:val="en-US"/>
        </w:rPr>
        <w:t>Upon completion of the transfer, please send me "Certificate of Legalization" &amp; "Certificate of Cash Distributions" for the transferred Securities, for the collection of cash distributions from the Paying Banks and for any other legal use, as follows (marked with [x] only one requested option)</w:t>
      </w:r>
      <w:r w:rsidR="00174E99" w:rsidRPr="006F4BAB">
        <w:rPr>
          <w:lang w:val="en-US"/>
        </w:rPr>
        <w:t>:</w:t>
      </w:r>
    </w:p>
    <w:bookmarkStart w:id="1" w:name="_Hlk156389201"/>
    <w:p w14:paraId="2A2DB0B1" w14:textId="076BE982" w:rsidR="00C47BB9" w:rsidRPr="006F4BAB" w:rsidRDefault="00C47BB9" w:rsidP="00C47BB9">
      <w:pPr>
        <w:pStyle w:val="BodyText"/>
        <w:rPr>
          <w:lang w:val="en-US"/>
        </w:rPr>
      </w:pPr>
      <w:r w:rsidRPr="00C47BB9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6F4BAB">
        <w:rPr>
          <w:lang w:val="en-US"/>
        </w:rPr>
        <w:instrText xml:space="preserve"> FORMCHECKBOX </w:instrText>
      </w:r>
      <w:r w:rsidRPr="00C47BB9">
        <w:rPr>
          <w:lang w:val="el-GR"/>
        </w:rPr>
      </w:r>
      <w:r w:rsidRPr="00C47BB9">
        <w:rPr>
          <w:lang w:val="el-GR"/>
        </w:rPr>
        <w:fldChar w:fldCharType="separate"/>
      </w:r>
      <w:r w:rsidRPr="00C47BB9">
        <w:rPr>
          <w:lang w:val="el-GR"/>
        </w:rPr>
        <w:fldChar w:fldCharType="end"/>
      </w:r>
      <w:r w:rsidRPr="006F4BAB">
        <w:rPr>
          <w:lang w:val="en-US"/>
        </w:rPr>
        <w:t xml:space="preserve">   </w:t>
      </w:r>
      <w:r w:rsidR="006F4BAB" w:rsidRPr="006F4BAB">
        <w:rPr>
          <w:lang w:val="en-US"/>
        </w:rPr>
        <w:t>Through an encrypted electronic file at the email address of the present application and corresponding notification of the password</w:t>
      </w:r>
      <w:r w:rsidR="00AB06F1" w:rsidRPr="006F4BAB">
        <w:rPr>
          <w:lang w:val="en-US"/>
        </w:rPr>
        <w:t>.</w:t>
      </w:r>
    </w:p>
    <w:p w14:paraId="35E04055" w14:textId="77777777" w:rsidR="00C47BB9" w:rsidRPr="006F4BAB" w:rsidRDefault="00C47BB9" w:rsidP="00C47BB9">
      <w:pPr>
        <w:pStyle w:val="BodyText"/>
        <w:rPr>
          <w:lang w:val="en-US"/>
        </w:rPr>
      </w:pPr>
    </w:p>
    <w:p w14:paraId="7710C209" w14:textId="0129D8B1" w:rsidR="00C47BB9" w:rsidRPr="006F4BAB" w:rsidRDefault="00C47BB9" w:rsidP="00C47BB9">
      <w:pPr>
        <w:pStyle w:val="BodyText"/>
        <w:rPr>
          <w:lang w:val="en-US"/>
        </w:rPr>
      </w:pPr>
      <w:r w:rsidRPr="00C47BB9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F4BAB">
        <w:rPr>
          <w:lang w:val="en-US"/>
        </w:rPr>
        <w:instrText xml:space="preserve"> FORMCHECKBOX </w:instrText>
      </w:r>
      <w:r w:rsidRPr="00C47BB9">
        <w:rPr>
          <w:lang w:val="el-GR"/>
        </w:rPr>
      </w:r>
      <w:r w:rsidRPr="00C47BB9">
        <w:rPr>
          <w:lang w:val="el-GR"/>
        </w:rPr>
        <w:fldChar w:fldCharType="separate"/>
      </w:r>
      <w:r w:rsidRPr="00C47BB9">
        <w:rPr>
          <w:lang w:val="el-GR"/>
        </w:rPr>
        <w:fldChar w:fldCharType="end"/>
      </w:r>
      <w:r w:rsidRPr="006F4BAB">
        <w:rPr>
          <w:lang w:val="en-US"/>
        </w:rPr>
        <w:t xml:space="preserve">   </w:t>
      </w:r>
      <w:r w:rsidR="006F4BAB" w:rsidRPr="006F4BAB">
        <w:rPr>
          <w:lang w:val="en-US"/>
        </w:rPr>
        <w:t>By post mail to the contact address of this application, with the corresponding relevant fee in accordance with the conditions of provision of the requested services</w:t>
      </w:r>
      <w:r w:rsidR="00AB06F1" w:rsidRPr="006F4BAB">
        <w:rPr>
          <w:lang w:val="en-US"/>
        </w:rPr>
        <w:t>.</w:t>
      </w:r>
    </w:p>
    <w:bookmarkEnd w:id="1"/>
    <w:p w14:paraId="58F0C635" w14:textId="77777777" w:rsidR="00C47BB9" w:rsidRPr="006F4BAB" w:rsidRDefault="00C47BB9" w:rsidP="00C47BB9">
      <w:pPr>
        <w:pStyle w:val="BodyText"/>
        <w:rPr>
          <w:lang w:val="en-US"/>
        </w:rPr>
      </w:pPr>
    </w:p>
    <w:p w14:paraId="64682024" w14:textId="598903CA" w:rsidR="00631FB9" w:rsidRPr="008000DC" w:rsidRDefault="006F4BAB" w:rsidP="00C47BB9">
      <w:pPr>
        <w:pStyle w:val="BodyText"/>
        <w:rPr>
          <w:lang w:val="en-US"/>
        </w:rPr>
      </w:pPr>
      <w:r w:rsidRPr="008000DC">
        <w:rPr>
          <w:b/>
          <w:bCs/>
          <w:lang w:val="en-US"/>
        </w:rPr>
        <w:t>Applicant's signature</w:t>
      </w:r>
      <w:r w:rsidR="00DF0433" w:rsidRPr="00C47BB9">
        <w:rPr>
          <w:rStyle w:val="FootnoteReference"/>
          <w:b/>
          <w:bCs/>
          <w:lang w:val="el-GR"/>
        </w:rPr>
        <w:footnoteReference w:id="4"/>
      </w:r>
      <w:r w:rsidR="007C7CCA" w:rsidRPr="008000DC">
        <w:rPr>
          <w:lang w:val="en-US"/>
        </w:rPr>
        <w:t xml:space="preserve">: </w:t>
      </w:r>
      <w:sdt>
        <w:sdtPr>
          <w:rPr>
            <w:lang w:val="el-GR"/>
          </w:rPr>
          <w:id w:val="1166278333"/>
          <w:placeholder>
            <w:docPart w:val="167EA42DEE26498B9FD3CA14E1BB65C4"/>
          </w:placeholder>
          <w:showingPlcHdr/>
        </w:sdtPr>
        <w:sdtEndPr/>
        <w:sdtContent>
          <w:r w:rsidR="007C7CCA" w:rsidRPr="008000DC">
            <w:rPr>
              <w:rStyle w:val="PlaceholderText"/>
              <w:color w:val="06262D" w:themeColor="text2"/>
              <w:lang w:val="en-US"/>
            </w:rPr>
            <w:t>Click or tap here to enter text.</w:t>
          </w:r>
        </w:sdtContent>
      </w:sdt>
    </w:p>
    <w:sectPr w:rsidR="00631FB9" w:rsidRPr="008000DC" w:rsidSect="006A4C6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2275" w:right="850" w:bottom="850" w:left="850" w:header="562" w:footer="4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D765A" w14:textId="77777777" w:rsidR="00406BB5" w:rsidRDefault="00406BB5" w:rsidP="00577ECD">
      <w:pPr>
        <w:spacing w:after="0"/>
      </w:pPr>
      <w:r>
        <w:separator/>
      </w:r>
    </w:p>
  </w:endnote>
  <w:endnote w:type="continuationSeparator" w:id="0">
    <w:p w14:paraId="65B7E43D" w14:textId="77777777" w:rsidR="00406BB5" w:rsidRDefault="00406BB5" w:rsidP="00577E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anrope">
    <w:altName w:val="Calibri"/>
    <w:panose1 w:val="00000000000000000000"/>
    <w:charset w:val="A1"/>
    <w:family w:val="auto"/>
    <w:pitch w:val="variable"/>
    <w:sig w:usb0="A00002BF" w:usb1="5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3F9B5" w14:textId="77777777" w:rsidR="006A4C62" w:rsidRDefault="006A4C62" w:rsidP="006A4C62">
    <w:pPr>
      <w:pStyle w:val="Footer"/>
    </w:pPr>
  </w:p>
  <w:p w14:paraId="1F17F39D" w14:textId="77777777" w:rsidR="006A4C62" w:rsidRDefault="006A4C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2069476"/>
      <w:docPartObj>
        <w:docPartGallery w:val="Page Numbers (Bottom of Page)"/>
        <w:docPartUnique/>
      </w:docPartObj>
    </w:sdtPr>
    <w:sdtEndPr/>
    <w:sdtContent>
      <w:p w14:paraId="1EF61F3E" w14:textId="77777777" w:rsidR="006A4C62" w:rsidRDefault="006A4C62" w:rsidP="006A4C62">
        <w:pPr>
          <w:pStyle w:val="Footer"/>
        </w:pPr>
      </w:p>
      <w:p w14:paraId="63195A53" w14:textId="77777777" w:rsidR="006A4C62" w:rsidRDefault="006A4C62" w:rsidP="006A4C62">
        <w:pPr>
          <w:pStyle w:val="Footer"/>
        </w:pPr>
      </w:p>
      <w:p w14:paraId="5EAB02F5" w14:textId="77777777" w:rsidR="006A4C62" w:rsidRPr="007F7505" w:rsidRDefault="006A4C62" w:rsidP="006A4C62">
        <w:pPr>
          <w:pStyle w:val="Footer"/>
        </w:pPr>
        <w:r w:rsidRPr="004512A4">
          <w:rPr>
            <w:color w:val="00685E" w:themeColor="accent2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6E356522" wp14:editId="50CEB6FB">
                  <wp:simplePos x="0" y="0"/>
                  <wp:positionH relativeFrom="margin">
                    <wp:align>left</wp:align>
                  </wp:positionH>
                  <wp:positionV relativeFrom="paragraph">
                    <wp:posOffset>15991</wp:posOffset>
                  </wp:positionV>
                  <wp:extent cx="5200650" cy="1404620"/>
                  <wp:effectExtent l="0" t="0" r="0" b="1270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00650" cy="1404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556A8" w14:textId="354B0971" w:rsidR="006A4C62" w:rsidRPr="006F4BAB" w:rsidRDefault="006F4BAB" w:rsidP="006A4C62">
                              <w:pPr>
                                <w:pStyle w:val="Footer"/>
                                <w:jc w:val="left"/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</w:pPr>
                              <w:r w:rsidRPr="006F4BAB"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>APPLICATION FOR TRANSFERRING SECURITIES DUE TO INHERITANCE</w:t>
                              </w:r>
                            </w:p>
                            <w:p w14:paraId="52A3B9C2" w14:textId="77A23031" w:rsidR="006A4C62" w:rsidRPr="006A4C62" w:rsidRDefault="006F4BAB" w:rsidP="006F4BAB">
                              <w:pPr>
                                <w:pStyle w:val="Footer"/>
                                <w:jc w:val="left"/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>VERSION</w:t>
                              </w:r>
                              <w:r w:rsidRPr="006F4BAB">
                                <w:rPr>
                                  <w:b w:val="0"/>
                                  <w:bCs w:val="0"/>
                                  <w:color w:val="011D25"/>
                                  <w:lang w:val="el-GR"/>
                                </w:rPr>
                                <w:t xml:space="preserve"> ΑPP026 (12/04/2024)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E356522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1.25pt;width:409.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" filled="f" stroked="f">
                  <v:textbox style="mso-fit-shape-to-text:t" inset="0,0,0,0">
                    <w:txbxContent>
                      <w:p w14:paraId="23F556A8" w14:textId="354B0971" w:rsidR="006A4C62" w:rsidRPr="006F4BAB" w:rsidRDefault="006F4BAB" w:rsidP="006A4C62">
                        <w:pPr>
                          <w:pStyle w:val="Footer"/>
                          <w:jc w:val="left"/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</w:pPr>
                        <w:r w:rsidRPr="006F4BAB"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>APPLICATION FOR TRANSFERRING SECURITIES DUE TO INHERITANCE</w:t>
                        </w:r>
                      </w:p>
                      <w:p w14:paraId="52A3B9C2" w14:textId="77A23031" w:rsidR="006A4C62" w:rsidRPr="006A4C62" w:rsidRDefault="006F4BAB" w:rsidP="006F4BAB">
                        <w:pPr>
                          <w:pStyle w:val="Footer"/>
                          <w:jc w:val="left"/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</w:pPr>
                        <w:r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>VERSION</w:t>
                        </w:r>
                        <w:r w:rsidRPr="006F4BAB">
                          <w:rPr>
                            <w:b w:val="0"/>
                            <w:bCs w:val="0"/>
                            <w:color w:val="011D25"/>
                            <w:lang w:val="el-GR"/>
                          </w:rPr>
                          <w:t xml:space="preserve"> ΑPP026 (12/04/2024)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4512A4">
          <w:rPr>
            <w:color w:val="00685E" w:themeColor="accent2"/>
          </w:rPr>
          <w:fldChar w:fldCharType="begin"/>
        </w:r>
        <w:r w:rsidRPr="004512A4">
          <w:rPr>
            <w:color w:val="00685E" w:themeColor="accent2"/>
          </w:rPr>
          <w:instrText xml:space="preserve"> PAGE   \* MERGEFORMAT </w:instrText>
        </w:r>
        <w:r w:rsidRPr="004512A4">
          <w:rPr>
            <w:color w:val="00685E" w:themeColor="accent2"/>
          </w:rPr>
          <w:fldChar w:fldCharType="separate"/>
        </w:r>
        <w:r w:rsidRPr="004512A4">
          <w:rPr>
            <w:color w:val="00685E" w:themeColor="accent2"/>
          </w:rPr>
          <w:t>2</w:t>
        </w:r>
        <w:r w:rsidRPr="004512A4">
          <w:rPr>
            <w:color w:val="00685E" w:themeColor="accent2"/>
          </w:rPr>
          <w:fldChar w:fldCharType="end"/>
        </w:r>
      </w:p>
    </w:sdtContent>
  </w:sdt>
  <w:p w14:paraId="619D64EB" w14:textId="77777777" w:rsidR="006A4C62" w:rsidRDefault="006A4C62" w:rsidP="006A4C62">
    <w:pPr>
      <w:pStyle w:val="Footer"/>
    </w:pPr>
  </w:p>
  <w:p w14:paraId="464F7575" w14:textId="7360A93B" w:rsidR="009A7981" w:rsidRPr="00C2660F" w:rsidRDefault="009A7981" w:rsidP="009A7981">
    <w:pPr>
      <w:spacing w:after="0"/>
      <w:rPr>
        <w:rFonts w:ascii="Manrope" w:hAnsi="Manrope" w:cs="Arial"/>
        <w:sz w:val="16"/>
        <w:szCs w:val="24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8C4B" w14:textId="77777777" w:rsidR="006A4C62" w:rsidRDefault="006A4C62" w:rsidP="006A4C62">
    <w:pPr>
      <w:pStyle w:val="Footer"/>
    </w:pPr>
  </w:p>
  <w:p w14:paraId="5524B150" w14:textId="77777777" w:rsidR="006A4C62" w:rsidRDefault="006A4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72F3A" w14:textId="77777777" w:rsidR="00406BB5" w:rsidRPr="00235499" w:rsidRDefault="00406BB5" w:rsidP="00235499">
      <w:pPr>
        <w:pStyle w:val="Footer"/>
        <w:jc w:val="left"/>
        <w:rPr>
          <w:lang w:val="el-GR"/>
        </w:rPr>
      </w:pPr>
    </w:p>
  </w:footnote>
  <w:footnote w:type="continuationSeparator" w:id="0">
    <w:p w14:paraId="1D13B2B2" w14:textId="77777777" w:rsidR="00406BB5" w:rsidRDefault="00406BB5" w:rsidP="00577ECD">
      <w:pPr>
        <w:spacing w:after="0"/>
      </w:pPr>
      <w:r>
        <w:continuationSeparator/>
      </w:r>
    </w:p>
  </w:footnote>
  <w:footnote w:id="1">
    <w:p w14:paraId="38ED4BF3" w14:textId="7EB85DFC" w:rsidR="00235499" w:rsidRPr="00C47BB9" w:rsidRDefault="00235499" w:rsidP="00C47BB9">
      <w:pPr>
        <w:pStyle w:val="Disclaimer"/>
      </w:pPr>
      <w:r w:rsidRPr="00C47BB9">
        <w:rPr>
          <w:rStyle w:val="FootnoteReference"/>
          <w:i/>
          <w:iCs/>
          <w:vertAlign w:val="subscript"/>
        </w:rPr>
        <w:footnoteRef/>
      </w:r>
      <w:r w:rsidRPr="00C47BB9">
        <w:rPr>
          <w:i/>
          <w:iCs/>
          <w:vertAlign w:val="subscript"/>
        </w:rPr>
        <w:t xml:space="preserve"> </w:t>
      </w:r>
      <w:r w:rsidR="006F4BAB" w:rsidRPr="006F4BAB">
        <w:t>The applicant’s code numbers of the Share and Securities Account in the Dematerialised Securities System (D.S.S.) are determined</w:t>
      </w:r>
      <w:r w:rsidRPr="00C47BB9">
        <w:t xml:space="preserve">.  </w:t>
      </w:r>
    </w:p>
  </w:footnote>
  <w:footnote w:id="2">
    <w:p w14:paraId="028786F1" w14:textId="1B8549F6" w:rsidR="00235499" w:rsidRPr="00C2660F" w:rsidRDefault="00235499" w:rsidP="00C47BB9">
      <w:pPr>
        <w:pStyle w:val="Disclaimer"/>
      </w:pPr>
      <w:r w:rsidRPr="00C47BB9">
        <w:rPr>
          <w:rStyle w:val="FootnoteReference"/>
          <w:i/>
          <w:iCs/>
          <w:vertAlign w:val="subscript"/>
        </w:rPr>
        <w:footnoteRef/>
      </w:r>
      <w:r w:rsidRPr="00C47BB9">
        <w:rPr>
          <w:i/>
          <w:iCs/>
          <w:vertAlign w:val="subscript"/>
        </w:rPr>
        <w:t xml:space="preserve"> </w:t>
      </w:r>
      <w:r w:rsidR="006F4BAB" w:rsidRPr="006F4BAB">
        <w:t>The name of the Participant under whose control the Share and the Securities Account of the applicant are held</w:t>
      </w:r>
      <w:r w:rsidRPr="00C47BB9">
        <w:t>.</w:t>
      </w:r>
    </w:p>
  </w:footnote>
  <w:footnote w:id="3">
    <w:p w14:paraId="001BF2D0" w14:textId="2EE2633C" w:rsidR="00235499" w:rsidRPr="00C47BB9" w:rsidRDefault="00235499" w:rsidP="00C47BB9">
      <w:pPr>
        <w:pStyle w:val="Disclaimer"/>
      </w:pPr>
      <w:r w:rsidRPr="00C47BB9">
        <w:rPr>
          <w:rStyle w:val="FootnoteReference"/>
          <w:i/>
          <w:iCs/>
          <w:vertAlign w:val="subscript"/>
        </w:rPr>
        <w:footnoteRef/>
      </w:r>
      <w:r w:rsidRPr="00C47BB9">
        <w:rPr>
          <w:i/>
          <w:iCs/>
          <w:vertAlign w:val="subscript"/>
        </w:rPr>
        <w:t xml:space="preserve"> </w:t>
      </w:r>
      <w:r w:rsidR="006F4BAB" w:rsidRPr="006F4BAB">
        <w:t>The deceased’s code numbers of the Share and Securities Account in the Dematerialized Securities System (D.S.S.) are determined</w:t>
      </w:r>
      <w:r w:rsidRPr="00C47BB9">
        <w:t>.</w:t>
      </w:r>
    </w:p>
  </w:footnote>
  <w:footnote w:id="4">
    <w:p w14:paraId="63721368" w14:textId="7456C1B3" w:rsidR="00DF0433" w:rsidRPr="006F4BAB" w:rsidRDefault="00DF0433" w:rsidP="00AB06F1">
      <w:pPr>
        <w:pStyle w:val="Disclaimer"/>
        <w:rPr>
          <w:lang w:val="en-US"/>
        </w:rPr>
      </w:pPr>
      <w:r w:rsidRPr="00AB06F1">
        <w:rPr>
          <w:rStyle w:val="FootnoteReference"/>
          <w:i/>
          <w:iCs/>
        </w:rPr>
        <w:footnoteRef/>
      </w:r>
      <w:r w:rsidRPr="006F4BAB">
        <w:rPr>
          <w:i/>
          <w:iCs/>
          <w:vertAlign w:val="superscript"/>
          <w:lang w:val="en-US"/>
        </w:rPr>
        <w:t xml:space="preserve"> </w:t>
      </w:r>
      <w:r w:rsidR="006F4BAB" w:rsidRPr="006F4BAB">
        <w:rPr>
          <w:lang w:val="en-US"/>
        </w:rPr>
        <w:t xml:space="preserve">The submission of the application in any other way than the submission of it by hand to </w:t>
      </w:r>
      <w:r w:rsidR="006F4BAB">
        <w:rPr>
          <w:lang w:val="en-US"/>
        </w:rPr>
        <w:t>Euronext Securities Athens</w:t>
      </w:r>
      <w:r w:rsidR="006F4BAB" w:rsidRPr="006F4BAB">
        <w:rPr>
          <w:lang w:val="en-US"/>
        </w:rPr>
        <w:t xml:space="preserve"> by the applicant himself/herself, requires the attestation of the authenticity of his/her signature through an administrative authority or through the gov.gr service</w:t>
      </w:r>
      <w:r w:rsidRPr="006F4BAB">
        <w:rPr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BD47" w14:textId="77777777" w:rsidR="006A4C62" w:rsidRDefault="006A4C62" w:rsidP="006A4C62">
    <w:pPr>
      <w:pStyle w:val="Header"/>
    </w:pPr>
  </w:p>
  <w:p w14:paraId="0EFDA6C5" w14:textId="77777777" w:rsidR="006A4C62" w:rsidRDefault="006A4C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1ADDA" w14:textId="77777777" w:rsidR="006A4C62" w:rsidRPr="00A80FBB" w:rsidRDefault="006A4C62" w:rsidP="006A4C62">
    <w:pPr>
      <w:tabs>
        <w:tab w:val="center" w:pos="4513"/>
        <w:tab w:val="right" w:pos="9026"/>
      </w:tabs>
      <w:spacing w:before="0" w:after="0"/>
      <w:rPr>
        <w:rFonts w:ascii="Verdana" w:eastAsia="Verdana" w:hAnsi="Verdana" w:cs="Times New Roman"/>
      </w:rPr>
    </w:pPr>
  </w:p>
  <w:p w14:paraId="3AD745E8" w14:textId="77777777" w:rsidR="006A4C62" w:rsidRPr="00A80FBB" w:rsidRDefault="006A4C62" w:rsidP="006A4C62">
    <w:pPr>
      <w:tabs>
        <w:tab w:val="center" w:pos="4513"/>
        <w:tab w:val="right" w:pos="9026"/>
      </w:tabs>
      <w:spacing w:before="0" w:after="0"/>
      <w:rPr>
        <w:rFonts w:ascii="Verdana" w:eastAsia="Verdana" w:hAnsi="Verdana" w:cs="Times New Roman"/>
      </w:rPr>
    </w:pPr>
    <w:r w:rsidRPr="00A80FBB">
      <w:rPr>
        <w:rFonts w:ascii="Verdana" w:eastAsia="Verdana" w:hAnsi="Verdana" w:cs="Times New Roman"/>
        <w:noProof/>
      </w:rPr>
      <w:drawing>
        <wp:anchor distT="0" distB="0" distL="114300" distR="114300" simplePos="0" relativeHeight="251663360" behindDoc="1" locked="0" layoutInCell="1" allowOverlap="1" wp14:anchorId="1851AE1A" wp14:editId="1090E15B">
          <wp:simplePos x="0" y="0"/>
          <wp:positionH relativeFrom="margin">
            <wp:posOffset>3175</wp:posOffset>
          </wp:positionH>
          <wp:positionV relativeFrom="page">
            <wp:posOffset>548640</wp:posOffset>
          </wp:positionV>
          <wp:extent cx="2408240" cy="429768"/>
          <wp:effectExtent l="0" t="0" r="0" b="8890"/>
          <wp:wrapTight wrapText="bothSides">
            <wp:wrapPolygon edited="0">
              <wp:start x="513" y="0"/>
              <wp:lineTo x="0" y="2876"/>
              <wp:lineTo x="0" y="18213"/>
              <wp:lineTo x="1196" y="21089"/>
              <wp:lineTo x="2222" y="21089"/>
              <wp:lineTo x="2392" y="21089"/>
              <wp:lineTo x="3076" y="15337"/>
              <wp:lineTo x="21361" y="15337"/>
              <wp:lineTo x="21361" y="5751"/>
              <wp:lineTo x="1880" y="0"/>
              <wp:lineTo x="513" y="0"/>
            </wp:wrapPolygon>
          </wp:wrapTight>
          <wp:docPr id="1557651683" name="Picture 15576516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8240" cy="4297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FA1BA95" w14:textId="77777777" w:rsidR="006A4C62" w:rsidRPr="00A80FBB" w:rsidRDefault="006A4C62" w:rsidP="006A4C62">
    <w:pPr>
      <w:pStyle w:val="Header"/>
    </w:pPr>
  </w:p>
  <w:p w14:paraId="2A7FD626" w14:textId="77777777" w:rsidR="006A4C62" w:rsidRPr="002132B8" w:rsidRDefault="006A4C62" w:rsidP="006A4C62">
    <w:pPr>
      <w:pStyle w:val="Header"/>
    </w:pPr>
  </w:p>
  <w:p w14:paraId="05473890" w14:textId="77777777" w:rsidR="006A4C62" w:rsidRPr="00B43D42" w:rsidRDefault="006A4C62" w:rsidP="006A4C62">
    <w:pPr>
      <w:pStyle w:val="Header"/>
    </w:pPr>
  </w:p>
  <w:p w14:paraId="623D2141" w14:textId="6B0E3A58" w:rsidR="00577ECD" w:rsidRPr="006A4C62" w:rsidRDefault="00577ECD" w:rsidP="006A4C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4694" w14:textId="77777777" w:rsidR="006A4C62" w:rsidRDefault="006A4C62" w:rsidP="006A4C62">
    <w:pPr>
      <w:pStyle w:val="Header"/>
    </w:pPr>
  </w:p>
  <w:p w14:paraId="3D736C41" w14:textId="77777777" w:rsidR="006A4C62" w:rsidRDefault="006A4C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F222D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3A61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E882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630BE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3412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2E9A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AA293E"/>
    <w:lvl w:ilvl="0">
      <w:start w:val="1"/>
      <w:numFmt w:val="bullet"/>
      <w:pStyle w:val="ListBullet3"/>
      <w:lvlText w:val="−"/>
      <w:lvlJc w:val="left"/>
      <w:pPr>
        <w:tabs>
          <w:tab w:val="num" w:pos="1021"/>
        </w:tabs>
        <w:ind w:left="1021" w:hanging="341"/>
      </w:pPr>
      <w:rPr>
        <w:rFonts w:ascii="Verdana" w:hAnsi="Verdana" w:hint="default"/>
      </w:rPr>
    </w:lvl>
  </w:abstractNum>
  <w:abstractNum w:abstractNumId="7" w15:restartNumberingAfterBreak="0">
    <w:nsid w:val="FFFFFF83"/>
    <w:multiLevelType w:val="singleLevel"/>
    <w:tmpl w:val="EA5C5F9E"/>
    <w:lvl w:ilvl="0">
      <w:start w:val="1"/>
      <w:numFmt w:val="bullet"/>
      <w:pStyle w:val="ListBullet2"/>
      <w:lvlText w:val=""/>
      <w:lvlJc w:val="left"/>
      <w:pPr>
        <w:ind w:left="728" w:hanging="360"/>
      </w:pPr>
      <w:rPr>
        <w:rFonts w:ascii="Wingdings" w:hAnsi="Wingdings" w:hint="default"/>
        <w:color w:val="008D7F" w:themeColor="text1"/>
        <w:u w:color="FFFFFF" w:themeColor="background1"/>
      </w:rPr>
    </w:lvl>
  </w:abstractNum>
  <w:abstractNum w:abstractNumId="8" w15:restartNumberingAfterBreak="0">
    <w:nsid w:val="FFFFFF88"/>
    <w:multiLevelType w:val="singleLevel"/>
    <w:tmpl w:val="6614A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805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3F1438"/>
    <w:multiLevelType w:val="hybridMultilevel"/>
    <w:tmpl w:val="9798246E"/>
    <w:lvl w:ilvl="0" w:tplc="0408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293681"/>
    <w:multiLevelType w:val="hybridMultilevel"/>
    <w:tmpl w:val="47C811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7A32FB4"/>
    <w:multiLevelType w:val="multilevel"/>
    <w:tmpl w:val="FBBACDBC"/>
    <w:numStyleLink w:val="Headings"/>
  </w:abstractNum>
  <w:abstractNum w:abstractNumId="13" w15:restartNumberingAfterBreak="0">
    <w:nsid w:val="0E352C34"/>
    <w:multiLevelType w:val="hybridMultilevel"/>
    <w:tmpl w:val="3A0C29A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E6F6B43"/>
    <w:multiLevelType w:val="hybridMultilevel"/>
    <w:tmpl w:val="90A6C400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6C06A67"/>
    <w:multiLevelType w:val="hybridMultilevel"/>
    <w:tmpl w:val="8A1AA5F4"/>
    <w:lvl w:ilvl="0" w:tplc="0408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0E82D22"/>
    <w:multiLevelType w:val="multilevel"/>
    <w:tmpl w:val="6B18FA8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58E6C57"/>
    <w:multiLevelType w:val="hybridMultilevel"/>
    <w:tmpl w:val="25F6C5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A91A62"/>
    <w:multiLevelType w:val="hybridMultilevel"/>
    <w:tmpl w:val="A8B6EECE"/>
    <w:lvl w:ilvl="0" w:tplc="82B28F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6B4F88"/>
    <w:multiLevelType w:val="multilevel"/>
    <w:tmpl w:val="E67253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ED25BE3"/>
    <w:multiLevelType w:val="multilevel"/>
    <w:tmpl w:val="8AAEBF9C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FCD095F"/>
    <w:multiLevelType w:val="multilevel"/>
    <w:tmpl w:val="89BC9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6A51EB1"/>
    <w:multiLevelType w:val="hybridMultilevel"/>
    <w:tmpl w:val="545A5A32"/>
    <w:lvl w:ilvl="0" w:tplc="04090001">
      <w:start w:val="1"/>
      <w:numFmt w:val="bullet"/>
      <w:lvlText w:val=""/>
      <w:lvlJc w:val="left"/>
      <w:pPr>
        <w:ind w:left="-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</w:abstractNum>
  <w:abstractNum w:abstractNumId="23" w15:restartNumberingAfterBreak="0">
    <w:nsid w:val="3BCC4FB2"/>
    <w:multiLevelType w:val="hybridMultilevel"/>
    <w:tmpl w:val="6DB066C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27494A"/>
    <w:multiLevelType w:val="multilevel"/>
    <w:tmpl w:val="FA30A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5FC063D"/>
    <w:multiLevelType w:val="multilevel"/>
    <w:tmpl w:val="FBBACDBC"/>
    <w:numStyleLink w:val="Headings"/>
  </w:abstractNum>
  <w:abstractNum w:abstractNumId="26" w15:restartNumberingAfterBreak="0">
    <w:nsid w:val="548D5B0E"/>
    <w:multiLevelType w:val="multilevel"/>
    <w:tmpl w:val="FBBACDBC"/>
    <w:numStyleLink w:val="Headings"/>
  </w:abstractNum>
  <w:abstractNum w:abstractNumId="27" w15:restartNumberingAfterBreak="0">
    <w:nsid w:val="5A6D55C4"/>
    <w:multiLevelType w:val="hybridMultilevel"/>
    <w:tmpl w:val="0D9A3EC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02658C9"/>
    <w:multiLevelType w:val="hybridMultilevel"/>
    <w:tmpl w:val="CA9A3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5005F4"/>
    <w:multiLevelType w:val="hybridMultilevel"/>
    <w:tmpl w:val="00B44AD8"/>
    <w:lvl w:ilvl="0" w:tplc="711250B6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91B6CAD"/>
    <w:multiLevelType w:val="multilevel"/>
    <w:tmpl w:val="FBBACDBC"/>
    <w:styleLink w:val="Headings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CE85DA0"/>
    <w:multiLevelType w:val="hybridMultilevel"/>
    <w:tmpl w:val="6D2ED920"/>
    <w:lvl w:ilvl="0" w:tplc="A494350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8D7F" w:themeColor="text1"/>
        <w:u w:color="FFFFFF" w:themeColor="background1"/>
      </w:rPr>
    </w:lvl>
    <w:lvl w:ilvl="1" w:tplc="947AAC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FAD9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C4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4A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6096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423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CDA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961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84772"/>
    <w:multiLevelType w:val="hybridMultilevel"/>
    <w:tmpl w:val="53C665F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850CFF"/>
    <w:multiLevelType w:val="multilevel"/>
    <w:tmpl w:val="372E5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4344468"/>
    <w:multiLevelType w:val="hybridMultilevel"/>
    <w:tmpl w:val="1BF28F3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F81182"/>
    <w:multiLevelType w:val="multilevel"/>
    <w:tmpl w:val="1B36280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60676037">
    <w:abstractNumId w:val="13"/>
  </w:num>
  <w:num w:numId="2" w16cid:durableId="5597384">
    <w:abstractNumId w:val="17"/>
  </w:num>
  <w:num w:numId="3" w16cid:durableId="989865005">
    <w:abstractNumId w:val="32"/>
  </w:num>
  <w:num w:numId="4" w16cid:durableId="563569083">
    <w:abstractNumId w:val="14"/>
  </w:num>
  <w:num w:numId="5" w16cid:durableId="1950968470">
    <w:abstractNumId w:val="29"/>
  </w:num>
  <w:num w:numId="6" w16cid:durableId="1731952582">
    <w:abstractNumId w:val="18"/>
  </w:num>
  <w:num w:numId="7" w16cid:durableId="547496324">
    <w:abstractNumId w:val="27"/>
  </w:num>
  <w:num w:numId="8" w16cid:durableId="1281108926">
    <w:abstractNumId w:val="10"/>
  </w:num>
  <w:num w:numId="9" w16cid:durableId="1597472459">
    <w:abstractNumId w:val="15"/>
  </w:num>
  <w:num w:numId="10" w16cid:durableId="806975515">
    <w:abstractNumId w:val="34"/>
  </w:num>
  <w:num w:numId="11" w16cid:durableId="512572651">
    <w:abstractNumId w:val="23"/>
  </w:num>
  <w:num w:numId="12" w16cid:durableId="1205487237">
    <w:abstractNumId w:val="22"/>
  </w:num>
  <w:num w:numId="13" w16cid:durableId="1009024314">
    <w:abstractNumId w:val="28"/>
  </w:num>
  <w:num w:numId="14" w16cid:durableId="1053430334">
    <w:abstractNumId w:val="11"/>
  </w:num>
  <w:num w:numId="15" w16cid:durableId="35735678">
    <w:abstractNumId w:val="24"/>
  </w:num>
  <w:num w:numId="16" w16cid:durableId="1511791531">
    <w:abstractNumId w:val="2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color w:val="008D7F" w:themeColor="text1"/>
        </w:rPr>
      </w:lvl>
    </w:lvlOverride>
  </w:num>
  <w:num w:numId="17" w16cid:durableId="916596406">
    <w:abstractNumId w:val="12"/>
  </w:num>
  <w:num w:numId="18" w16cid:durableId="1592929461">
    <w:abstractNumId w:val="25"/>
  </w:num>
  <w:num w:numId="19" w16cid:durableId="1683434385">
    <w:abstractNumId w:val="26"/>
  </w:num>
  <w:num w:numId="20" w16cid:durableId="1166745835">
    <w:abstractNumId w:val="7"/>
  </w:num>
  <w:num w:numId="21" w16cid:durableId="881551938">
    <w:abstractNumId w:val="6"/>
  </w:num>
  <w:num w:numId="22" w16cid:durableId="446000812">
    <w:abstractNumId w:val="31"/>
  </w:num>
  <w:num w:numId="23" w16cid:durableId="2024818895">
    <w:abstractNumId w:val="5"/>
  </w:num>
  <w:num w:numId="24" w16cid:durableId="1441754050">
    <w:abstractNumId w:val="4"/>
  </w:num>
  <w:num w:numId="25" w16cid:durableId="2097744341">
    <w:abstractNumId w:val="8"/>
  </w:num>
  <w:num w:numId="26" w16cid:durableId="1532911812">
    <w:abstractNumId w:val="3"/>
  </w:num>
  <w:num w:numId="27" w16cid:durableId="186914335">
    <w:abstractNumId w:val="2"/>
  </w:num>
  <w:num w:numId="28" w16cid:durableId="448083411">
    <w:abstractNumId w:val="1"/>
  </w:num>
  <w:num w:numId="29" w16cid:durableId="1917590567">
    <w:abstractNumId w:val="0"/>
  </w:num>
  <w:num w:numId="30" w16cid:durableId="512643783">
    <w:abstractNumId w:val="9"/>
  </w:num>
  <w:num w:numId="31" w16cid:durableId="203910817">
    <w:abstractNumId w:val="20"/>
  </w:num>
  <w:num w:numId="32" w16cid:durableId="1425690956">
    <w:abstractNumId w:val="35"/>
  </w:num>
  <w:num w:numId="33" w16cid:durableId="490407268">
    <w:abstractNumId w:val="19"/>
  </w:num>
  <w:num w:numId="34" w16cid:durableId="1074427245">
    <w:abstractNumId w:val="16"/>
  </w:num>
  <w:num w:numId="35" w16cid:durableId="20734605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3105489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00022595">
    <w:abstractNumId w:val="21"/>
  </w:num>
  <w:num w:numId="38" w16cid:durableId="1125536885">
    <w:abstractNumId w:val="33"/>
  </w:num>
  <w:num w:numId="39" w16cid:durableId="1327052979">
    <w:abstractNumId w:val="30"/>
    <w:lvlOverride w:ilvl="3">
      <w:lvl w:ilvl="3">
        <w:start w:val="1"/>
        <w:numFmt w:val="decimal"/>
        <w:pStyle w:val="Heading4"/>
        <w:lvlText w:val="%1.%2.%3.%4"/>
        <w:lvlJc w:val="left"/>
        <w:pPr>
          <w:ind w:left="1440" w:hanging="360"/>
        </w:pPr>
        <w:rPr>
          <w:rFonts w:asciiTheme="majorHAnsi" w:hAnsiTheme="majorHAnsi" w:hint="default"/>
          <w:b/>
          <w:bCs w:val="0"/>
          <w:i w:val="0"/>
          <w:sz w:val="20"/>
        </w:rPr>
      </w:lvl>
    </w:lvlOverride>
  </w:num>
  <w:num w:numId="40" w16cid:durableId="415248059">
    <w:abstractNumId w:val="31"/>
    <w:lvlOverride w:ilvl="0">
      <w:startOverride w:val="1"/>
    </w:lvlOverride>
  </w:num>
  <w:num w:numId="41" w16cid:durableId="2015060777">
    <w:abstractNumId w:val="7"/>
    <w:lvlOverride w:ilvl="0">
      <w:startOverride w:val="1"/>
    </w:lvlOverride>
  </w:num>
  <w:num w:numId="42" w16cid:durableId="1532299693">
    <w:abstractNumId w:val="7"/>
    <w:lvlOverride w:ilvl="0">
      <w:startOverride w:val="1"/>
    </w:lvlOverride>
  </w:num>
  <w:num w:numId="43" w16cid:durableId="180821622">
    <w:abstractNumId w:val="7"/>
    <w:lvlOverride w:ilvl="0">
      <w:startOverride w:val="1"/>
    </w:lvlOverride>
  </w:num>
  <w:num w:numId="44" w16cid:durableId="28824565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ocumentProtection w:edit="forms" w:enforcement="1" w:cryptProviderType="rsaAES" w:cryptAlgorithmClass="hash" w:cryptAlgorithmType="typeAny" w:cryptAlgorithmSid="14" w:cryptSpinCount="100000" w:hash="wQ3P7q3eWyBACs/zgTWSykYyxAZupmRxynnvfqY/emAeUJUgntnPytJ60geEFhi78G8KqCs2Nkej4nbMHOsXGQ==" w:salt="eQ85oBvecCmerZaV7vSmpA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ECD"/>
    <w:rsid w:val="000065F5"/>
    <w:rsid w:val="000072FC"/>
    <w:rsid w:val="00013377"/>
    <w:rsid w:val="000170B0"/>
    <w:rsid w:val="0002051F"/>
    <w:rsid w:val="00023694"/>
    <w:rsid w:val="00030C2B"/>
    <w:rsid w:val="00043E8F"/>
    <w:rsid w:val="00047C82"/>
    <w:rsid w:val="00053C33"/>
    <w:rsid w:val="000579FA"/>
    <w:rsid w:val="00080B68"/>
    <w:rsid w:val="000855C8"/>
    <w:rsid w:val="000927FF"/>
    <w:rsid w:val="00096201"/>
    <w:rsid w:val="0009647F"/>
    <w:rsid w:val="000966CD"/>
    <w:rsid w:val="0009719A"/>
    <w:rsid w:val="000B0545"/>
    <w:rsid w:val="000B24D3"/>
    <w:rsid w:val="000B7ED1"/>
    <w:rsid w:val="000D5150"/>
    <w:rsid w:val="000E5422"/>
    <w:rsid w:val="000F07E5"/>
    <w:rsid w:val="000F1357"/>
    <w:rsid w:val="000F36C6"/>
    <w:rsid w:val="00120354"/>
    <w:rsid w:val="001247D4"/>
    <w:rsid w:val="00125876"/>
    <w:rsid w:val="001415F8"/>
    <w:rsid w:val="00145617"/>
    <w:rsid w:val="00147018"/>
    <w:rsid w:val="0016067F"/>
    <w:rsid w:val="00162673"/>
    <w:rsid w:val="00170C25"/>
    <w:rsid w:val="00171743"/>
    <w:rsid w:val="0017285F"/>
    <w:rsid w:val="00174E99"/>
    <w:rsid w:val="00192F60"/>
    <w:rsid w:val="001A3322"/>
    <w:rsid w:val="001A5C6A"/>
    <w:rsid w:val="001B3BEB"/>
    <w:rsid w:val="001C1660"/>
    <w:rsid w:val="001C2F92"/>
    <w:rsid w:val="001C408C"/>
    <w:rsid w:val="001C5785"/>
    <w:rsid w:val="001D37FE"/>
    <w:rsid w:val="001D5C9B"/>
    <w:rsid w:val="001D7785"/>
    <w:rsid w:val="001F0064"/>
    <w:rsid w:val="001F302E"/>
    <w:rsid w:val="001F4A21"/>
    <w:rsid w:val="00202F67"/>
    <w:rsid w:val="0020785B"/>
    <w:rsid w:val="00214BE6"/>
    <w:rsid w:val="0023048B"/>
    <w:rsid w:val="00235499"/>
    <w:rsid w:val="00240EC8"/>
    <w:rsid w:val="00252EDD"/>
    <w:rsid w:val="00253855"/>
    <w:rsid w:val="00254AEE"/>
    <w:rsid w:val="00256515"/>
    <w:rsid w:val="00265F90"/>
    <w:rsid w:val="002673CA"/>
    <w:rsid w:val="002950A2"/>
    <w:rsid w:val="002970FC"/>
    <w:rsid w:val="002A53D2"/>
    <w:rsid w:val="002B2220"/>
    <w:rsid w:val="002B5258"/>
    <w:rsid w:val="002C1074"/>
    <w:rsid w:val="002C77F0"/>
    <w:rsid w:val="002D0E42"/>
    <w:rsid w:val="002D201A"/>
    <w:rsid w:val="002D371E"/>
    <w:rsid w:val="002D5962"/>
    <w:rsid w:val="002F0E60"/>
    <w:rsid w:val="002F27F7"/>
    <w:rsid w:val="002F4633"/>
    <w:rsid w:val="00306BC2"/>
    <w:rsid w:val="0030725A"/>
    <w:rsid w:val="00323068"/>
    <w:rsid w:val="00331510"/>
    <w:rsid w:val="00337E63"/>
    <w:rsid w:val="00342B37"/>
    <w:rsid w:val="00342BAA"/>
    <w:rsid w:val="003454A3"/>
    <w:rsid w:val="00354BBE"/>
    <w:rsid w:val="003550B9"/>
    <w:rsid w:val="00362205"/>
    <w:rsid w:val="003655D2"/>
    <w:rsid w:val="00365D1A"/>
    <w:rsid w:val="003825E2"/>
    <w:rsid w:val="003859CB"/>
    <w:rsid w:val="0039036C"/>
    <w:rsid w:val="003917A9"/>
    <w:rsid w:val="00393839"/>
    <w:rsid w:val="00393C78"/>
    <w:rsid w:val="00393F51"/>
    <w:rsid w:val="003960BF"/>
    <w:rsid w:val="003961E7"/>
    <w:rsid w:val="00397703"/>
    <w:rsid w:val="003A2AF6"/>
    <w:rsid w:val="003A3AD7"/>
    <w:rsid w:val="003B017B"/>
    <w:rsid w:val="003B2023"/>
    <w:rsid w:val="003B4FED"/>
    <w:rsid w:val="003D3A1A"/>
    <w:rsid w:val="003D44BD"/>
    <w:rsid w:val="003E56B0"/>
    <w:rsid w:val="003F1C0A"/>
    <w:rsid w:val="00403957"/>
    <w:rsid w:val="00406BB5"/>
    <w:rsid w:val="00411CBA"/>
    <w:rsid w:val="00412807"/>
    <w:rsid w:val="00431281"/>
    <w:rsid w:val="004334B2"/>
    <w:rsid w:val="00451BED"/>
    <w:rsid w:val="00453C24"/>
    <w:rsid w:val="00457407"/>
    <w:rsid w:val="00462BDD"/>
    <w:rsid w:val="004770F4"/>
    <w:rsid w:val="00492A7C"/>
    <w:rsid w:val="004964DB"/>
    <w:rsid w:val="00496B8F"/>
    <w:rsid w:val="004A2648"/>
    <w:rsid w:val="004A2FFF"/>
    <w:rsid w:val="004A3242"/>
    <w:rsid w:val="004A3307"/>
    <w:rsid w:val="004C472E"/>
    <w:rsid w:val="004E102E"/>
    <w:rsid w:val="004E108F"/>
    <w:rsid w:val="004F072D"/>
    <w:rsid w:val="004F56C2"/>
    <w:rsid w:val="00507639"/>
    <w:rsid w:val="00507DCA"/>
    <w:rsid w:val="00512C84"/>
    <w:rsid w:val="0051405B"/>
    <w:rsid w:val="005230FB"/>
    <w:rsid w:val="00524C61"/>
    <w:rsid w:val="00526B2E"/>
    <w:rsid w:val="00527B46"/>
    <w:rsid w:val="00534C61"/>
    <w:rsid w:val="00540AC6"/>
    <w:rsid w:val="0054625A"/>
    <w:rsid w:val="005519A1"/>
    <w:rsid w:val="00562DA8"/>
    <w:rsid w:val="00571407"/>
    <w:rsid w:val="0057160B"/>
    <w:rsid w:val="00571E66"/>
    <w:rsid w:val="00572A18"/>
    <w:rsid w:val="0057701A"/>
    <w:rsid w:val="00577ECD"/>
    <w:rsid w:val="00581764"/>
    <w:rsid w:val="00585950"/>
    <w:rsid w:val="00591D0E"/>
    <w:rsid w:val="005935FD"/>
    <w:rsid w:val="005A4031"/>
    <w:rsid w:val="005A5B31"/>
    <w:rsid w:val="005C0334"/>
    <w:rsid w:val="005D0380"/>
    <w:rsid w:val="005F43B1"/>
    <w:rsid w:val="005F7BB1"/>
    <w:rsid w:val="00603F04"/>
    <w:rsid w:val="0062037E"/>
    <w:rsid w:val="00623A99"/>
    <w:rsid w:val="00631FB9"/>
    <w:rsid w:val="0064000B"/>
    <w:rsid w:val="00640E59"/>
    <w:rsid w:val="00655867"/>
    <w:rsid w:val="00661185"/>
    <w:rsid w:val="00674229"/>
    <w:rsid w:val="006745EF"/>
    <w:rsid w:val="0069359F"/>
    <w:rsid w:val="00695F95"/>
    <w:rsid w:val="006A446D"/>
    <w:rsid w:val="006A4C62"/>
    <w:rsid w:val="006A64DA"/>
    <w:rsid w:val="006A6DD5"/>
    <w:rsid w:val="006B44ED"/>
    <w:rsid w:val="006C521E"/>
    <w:rsid w:val="006F17DB"/>
    <w:rsid w:val="006F3C75"/>
    <w:rsid w:val="006F4BAB"/>
    <w:rsid w:val="006F738C"/>
    <w:rsid w:val="00700862"/>
    <w:rsid w:val="00702658"/>
    <w:rsid w:val="00702F89"/>
    <w:rsid w:val="0070566E"/>
    <w:rsid w:val="007161D9"/>
    <w:rsid w:val="007228A0"/>
    <w:rsid w:val="00743F3B"/>
    <w:rsid w:val="0077138F"/>
    <w:rsid w:val="00771E82"/>
    <w:rsid w:val="00773D5D"/>
    <w:rsid w:val="00776E85"/>
    <w:rsid w:val="00781DBD"/>
    <w:rsid w:val="007820EB"/>
    <w:rsid w:val="00787739"/>
    <w:rsid w:val="007A104A"/>
    <w:rsid w:val="007A211E"/>
    <w:rsid w:val="007A2C62"/>
    <w:rsid w:val="007B47F8"/>
    <w:rsid w:val="007B769A"/>
    <w:rsid w:val="007C18AE"/>
    <w:rsid w:val="007C7CCA"/>
    <w:rsid w:val="007D0FAF"/>
    <w:rsid w:val="007D3A63"/>
    <w:rsid w:val="007D5B91"/>
    <w:rsid w:val="007D656F"/>
    <w:rsid w:val="007E1E4C"/>
    <w:rsid w:val="007E29D4"/>
    <w:rsid w:val="007E2C5C"/>
    <w:rsid w:val="007E441F"/>
    <w:rsid w:val="007E44E3"/>
    <w:rsid w:val="007E4B0F"/>
    <w:rsid w:val="007F260D"/>
    <w:rsid w:val="007F37A5"/>
    <w:rsid w:val="007F6903"/>
    <w:rsid w:val="008000DC"/>
    <w:rsid w:val="0080147A"/>
    <w:rsid w:val="00816207"/>
    <w:rsid w:val="008245E4"/>
    <w:rsid w:val="00824A07"/>
    <w:rsid w:val="00827635"/>
    <w:rsid w:val="00845F1A"/>
    <w:rsid w:val="008612B4"/>
    <w:rsid w:val="00863D2B"/>
    <w:rsid w:val="008651DC"/>
    <w:rsid w:val="008672AE"/>
    <w:rsid w:val="00876739"/>
    <w:rsid w:val="00882DB1"/>
    <w:rsid w:val="00886873"/>
    <w:rsid w:val="00894C3E"/>
    <w:rsid w:val="008A0D82"/>
    <w:rsid w:val="008A64DA"/>
    <w:rsid w:val="008B13F4"/>
    <w:rsid w:val="008B4D3D"/>
    <w:rsid w:val="008B4F87"/>
    <w:rsid w:val="008D7789"/>
    <w:rsid w:val="008F329D"/>
    <w:rsid w:val="00904002"/>
    <w:rsid w:val="00910164"/>
    <w:rsid w:val="00917679"/>
    <w:rsid w:val="0092566D"/>
    <w:rsid w:val="009307D8"/>
    <w:rsid w:val="00944940"/>
    <w:rsid w:val="00947520"/>
    <w:rsid w:val="009476FA"/>
    <w:rsid w:val="00957C05"/>
    <w:rsid w:val="00964942"/>
    <w:rsid w:val="00973431"/>
    <w:rsid w:val="00981D57"/>
    <w:rsid w:val="00984A69"/>
    <w:rsid w:val="00984F9B"/>
    <w:rsid w:val="009A278B"/>
    <w:rsid w:val="009A6B27"/>
    <w:rsid w:val="009A7981"/>
    <w:rsid w:val="009C7FA3"/>
    <w:rsid w:val="009D40A1"/>
    <w:rsid w:val="009D7082"/>
    <w:rsid w:val="009E0EC3"/>
    <w:rsid w:val="009F172B"/>
    <w:rsid w:val="00A12D50"/>
    <w:rsid w:val="00A14768"/>
    <w:rsid w:val="00A23A40"/>
    <w:rsid w:val="00A320A9"/>
    <w:rsid w:val="00A34A3E"/>
    <w:rsid w:val="00A50B63"/>
    <w:rsid w:val="00A57858"/>
    <w:rsid w:val="00A62C0A"/>
    <w:rsid w:val="00A73253"/>
    <w:rsid w:val="00A75375"/>
    <w:rsid w:val="00A80159"/>
    <w:rsid w:val="00AB06F1"/>
    <w:rsid w:val="00AC0E2B"/>
    <w:rsid w:val="00AC16DC"/>
    <w:rsid w:val="00AC574E"/>
    <w:rsid w:val="00AC7670"/>
    <w:rsid w:val="00AD01F8"/>
    <w:rsid w:val="00AD2918"/>
    <w:rsid w:val="00AE05F3"/>
    <w:rsid w:val="00AE1390"/>
    <w:rsid w:val="00AE454E"/>
    <w:rsid w:val="00AF19B4"/>
    <w:rsid w:val="00B021DF"/>
    <w:rsid w:val="00B05557"/>
    <w:rsid w:val="00B12289"/>
    <w:rsid w:val="00B167D6"/>
    <w:rsid w:val="00B26078"/>
    <w:rsid w:val="00B335CA"/>
    <w:rsid w:val="00B40A17"/>
    <w:rsid w:val="00B510EA"/>
    <w:rsid w:val="00B5558F"/>
    <w:rsid w:val="00B64522"/>
    <w:rsid w:val="00B65D87"/>
    <w:rsid w:val="00B70938"/>
    <w:rsid w:val="00B7326A"/>
    <w:rsid w:val="00B8214C"/>
    <w:rsid w:val="00B94BEB"/>
    <w:rsid w:val="00BA65A7"/>
    <w:rsid w:val="00BC0CFA"/>
    <w:rsid w:val="00BC3B0C"/>
    <w:rsid w:val="00BC7AF0"/>
    <w:rsid w:val="00BD3151"/>
    <w:rsid w:val="00BD44A9"/>
    <w:rsid w:val="00BE117E"/>
    <w:rsid w:val="00BE468E"/>
    <w:rsid w:val="00BF30A3"/>
    <w:rsid w:val="00C07767"/>
    <w:rsid w:val="00C212FD"/>
    <w:rsid w:val="00C24430"/>
    <w:rsid w:val="00C256C3"/>
    <w:rsid w:val="00C2660F"/>
    <w:rsid w:val="00C33B22"/>
    <w:rsid w:val="00C3746E"/>
    <w:rsid w:val="00C47BB9"/>
    <w:rsid w:val="00C62DF6"/>
    <w:rsid w:val="00C71A49"/>
    <w:rsid w:val="00C752B7"/>
    <w:rsid w:val="00C77171"/>
    <w:rsid w:val="00C80079"/>
    <w:rsid w:val="00C825CF"/>
    <w:rsid w:val="00C827C8"/>
    <w:rsid w:val="00C85491"/>
    <w:rsid w:val="00C91EAA"/>
    <w:rsid w:val="00C970EA"/>
    <w:rsid w:val="00CD4453"/>
    <w:rsid w:val="00CD6D0E"/>
    <w:rsid w:val="00D04E57"/>
    <w:rsid w:val="00D0527D"/>
    <w:rsid w:val="00D058D5"/>
    <w:rsid w:val="00D102D8"/>
    <w:rsid w:val="00D14111"/>
    <w:rsid w:val="00D14DD2"/>
    <w:rsid w:val="00D15281"/>
    <w:rsid w:val="00D2015D"/>
    <w:rsid w:val="00D260DB"/>
    <w:rsid w:val="00D26D99"/>
    <w:rsid w:val="00D42FF9"/>
    <w:rsid w:val="00D659E2"/>
    <w:rsid w:val="00D660AE"/>
    <w:rsid w:val="00D67C53"/>
    <w:rsid w:val="00D745ED"/>
    <w:rsid w:val="00D75276"/>
    <w:rsid w:val="00D764C8"/>
    <w:rsid w:val="00D76DB2"/>
    <w:rsid w:val="00D960DE"/>
    <w:rsid w:val="00D96236"/>
    <w:rsid w:val="00DB0C63"/>
    <w:rsid w:val="00DB10C0"/>
    <w:rsid w:val="00DB3EB4"/>
    <w:rsid w:val="00DB520F"/>
    <w:rsid w:val="00DB67D7"/>
    <w:rsid w:val="00DC67A0"/>
    <w:rsid w:val="00DC7930"/>
    <w:rsid w:val="00DC7FBE"/>
    <w:rsid w:val="00DD314D"/>
    <w:rsid w:val="00DD619B"/>
    <w:rsid w:val="00DE3F4A"/>
    <w:rsid w:val="00DF0433"/>
    <w:rsid w:val="00DF09ED"/>
    <w:rsid w:val="00DF71C9"/>
    <w:rsid w:val="00E011F5"/>
    <w:rsid w:val="00E0384C"/>
    <w:rsid w:val="00E04432"/>
    <w:rsid w:val="00E04BFA"/>
    <w:rsid w:val="00E07527"/>
    <w:rsid w:val="00E165CE"/>
    <w:rsid w:val="00E213E6"/>
    <w:rsid w:val="00E23FE7"/>
    <w:rsid w:val="00E25589"/>
    <w:rsid w:val="00E30181"/>
    <w:rsid w:val="00E316F9"/>
    <w:rsid w:val="00E34B1D"/>
    <w:rsid w:val="00E456BA"/>
    <w:rsid w:val="00E47D80"/>
    <w:rsid w:val="00E53F96"/>
    <w:rsid w:val="00E54B3C"/>
    <w:rsid w:val="00E561FB"/>
    <w:rsid w:val="00E57AC2"/>
    <w:rsid w:val="00E65EB2"/>
    <w:rsid w:val="00E81EC3"/>
    <w:rsid w:val="00E934B1"/>
    <w:rsid w:val="00E9364D"/>
    <w:rsid w:val="00E96326"/>
    <w:rsid w:val="00EA4F7D"/>
    <w:rsid w:val="00EB3411"/>
    <w:rsid w:val="00EB36C2"/>
    <w:rsid w:val="00EB64E8"/>
    <w:rsid w:val="00EC00BC"/>
    <w:rsid w:val="00EC094C"/>
    <w:rsid w:val="00ED0ADD"/>
    <w:rsid w:val="00ED30F6"/>
    <w:rsid w:val="00ED4363"/>
    <w:rsid w:val="00ED6038"/>
    <w:rsid w:val="00ED74EE"/>
    <w:rsid w:val="00EE07FE"/>
    <w:rsid w:val="00EE2A99"/>
    <w:rsid w:val="00EE2EE8"/>
    <w:rsid w:val="00EF15DA"/>
    <w:rsid w:val="00EF27F6"/>
    <w:rsid w:val="00EF6D38"/>
    <w:rsid w:val="00F03718"/>
    <w:rsid w:val="00F0560A"/>
    <w:rsid w:val="00F178B6"/>
    <w:rsid w:val="00F467DD"/>
    <w:rsid w:val="00F559AB"/>
    <w:rsid w:val="00F6481F"/>
    <w:rsid w:val="00F76603"/>
    <w:rsid w:val="00F93108"/>
    <w:rsid w:val="00FA3A04"/>
    <w:rsid w:val="00FB0F63"/>
    <w:rsid w:val="00FB27A7"/>
    <w:rsid w:val="00FB61C0"/>
    <w:rsid w:val="00FC005F"/>
    <w:rsid w:val="00FC2531"/>
    <w:rsid w:val="00FC294A"/>
    <w:rsid w:val="00FC4C0C"/>
    <w:rsid w:val="00FD3685"/>
    <w:rsid w:val="00FD414F"/>
    <w:rsid w:val="00FE42FC"/>
    <w:rsid w:val="00FE6F67"/>
    <w:rsid w:val="00FF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73DEA"/>
  <w15:docId w15:val="{F0688DCA-1ED9-405A-841F-27517C18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62673"/>
    <w:pPr>
      <w:spacing w:before="120" w:after="240" w:line="240" w:lineRule="auto"/>
    </w:pPr>
    <w:rPr>
      <w:sz w:val="20"/>
      <w:lang w:val="en-GB"/>
    </w:rPr>
  </w:style>
  <w:style w:type="paragraph" w:styleId="Heading1">
    <w:name w:val="heading 1"/>
    <w:next w:val="Normal"/>
    <w:link w:val="Heading1Char"/>
    <w:uiPriority w:val="9"/>
    <w:qFormat/>
    <w:rsid w:val="00162673"/>
    <w:pPr>
      <w:numPr>
        <w:numId w:val="44"/>
      </w:numPr>
      <w:spacing w:after="160" w:line="259" w:lineRule="auto"/>
      <w:ind w:left="0" w:firstLine="0"/>
      <w:outlineLvl w:val="0"/>
    </w:pPr>
    <w:rPr>
      <w:b/>
      <w:bCs/>
      <w:color w:val="06262D" w:themeColor="text2"/>
      <w:sz w:val="50"/>
      <w:szCs w:val="56"/>
      <w:lang w:val="en-GB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62673"/>
    <w:pPr>
      <w:numPr>
        <w:ilvl w:val="1"/>
      </w:numPr>
      <w:spacing w:before="480" w:after="0" w:line="240" w:lineRule="auto"/>
      <w:ind w:left="0" w:firstLine="0"/>
      <w:outlineLvl w:val="1"/>
    </w:pPr>
    <w:rPr>
      <w:sz w:val="24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62673"/>
    <w:pPr>
      <w:numPr>
        <w:ilvl w:val="2"/>
      </w:numPr>
      <w:spacing w:before="360" w:after="240"/>
      <w:ind w:left="0" w:firstLine="0"/>
      <w:outlineLvl w:val="2"/>
    </w:pPr>
    <w:rPr>
      <w:b w:val="0"/>
      <w:bCs w:val="0"/>
      <w:caps/>
      <w:color w:val="008D7F" w:themeColor="text1"/>
      <w:szCs w:val="24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162673"/>
    <w:pPr>
      <w:numPr>
        <w:ilvl w:val="3"/>
      </w:numPr>
      <w:tabs>
        <w:tab w:val="left" w:pos="993"/>
      </w:tabs>
      <w:spacing w:after="0"/>
      <w:ind w:left="0" w:firstLine="0"/>
      <w:outlineLvl w:val="3"/>
    </w:pPr>
    <w:rPr>
      <w:b/>
      <w:bCs/>
      <w:caps w:val="0"/>
      <w:color w:val="06262D" w:themeColor="text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6262D" w:themeColor="text2"/>
      <w:sz w:val="24"/>
    </w:rPr>
  </w:style>
  <w:style w:type="character" w:default="1" w:styleId="DefaultParagraphFont">
    <w:name w:val="Default Paragraph Font"/>
    <w:uiPriority w:val="1"/>
    <w:semiHidden/>
    <w:unhideWhenUsed/>
    <w:rsid w:val="0016267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62673"/>
  </w:style>
  <w:style w:type="paragraph" w:styleId="Header">
    <w:name w:val="header"/>
    <w:basedOn w:val="Normal"/>
    <w:link w:val="HeaderChar"/>
    <w:uiPriority w:val="99"/>
    <w:unhideWhenUsed/>
    <w:rsid w:val="00162673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62673"/>
    <w:rPr>
      <w:sz w:val="20"/>
      <w:lang w:val="en-GB"/>
    </w:rPr>
  </w:style>
  <w:style w:type="paragraph" w:styleId="Footer">
    <w:name w:val="footer"/>
    <w:link w:val="FooterChar"/>
    <w:uiPriority w:val="99"/>
    <w:unhideWhenUsed/>
    <w:rsid w:val="00162673"/>
    <w:pPr>
      <w:tabs>
        <w:tab w:val="center" w:pos="4513"/>
      </w:tabs>
      <w:spacing w:after="0" w:line="259" w:lineRule="auto"/>
      <w:ind w:right="227"/>
      <w:jc w:val="right"/>
    </w:pPr>
    <w:rPr>
      <w:b/>
      <w:bCs/>
      <w:noProof/>
      <w:color w:val="FFFFFF" w:themeColor="background1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162673"/>
    <w:rPr>
      <w:b/>
      <w:bCs/>
      <w:noProof/>
      <w:color w:val="FFFFFF" w:themeColor="background1"/>
      <w:sz w:val="1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EC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ECD"/>
    <w:rPr>
      <w:rFonts w:ascii="Tahoma" w:hAnsi="Tahoma" w:cs="Tahoma"/>
      <w:sz w:val="16"/>
      <w:szCs w:val="16"/>
    </w:rPr>
  </w:style>
  <w:style w:type="paragraph" w:customStyle="1" w:styleId="Formheader">
    <w:name w:val="Form header"/>
    <w:basedOn w:val="Normal"/>
    <w:rsid w:val="00577ECD"/>
    <w:pPr>
      <w:spacing w:after="0"/>
      <w:jc w:val="center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ListParagraph">
    <w:name w:val="List Paragraph"/>
    <w:basedOn w:val="Normal"/>
    <w:uiPriority w:val="34"/>
    <w:rsid w:val="00162673"/>
    <w:pPr>
      <w:ind w:left="720"/>
      <w:contextualSpacing/>
    </w:pPr>
  </w:style>
  <w:style w:type="character" w:styleId="FootnoteReference">
    <w:name w:val="footnote reference"/>
    <w:basedOn w:val="DefaultParagraphFont"/>
    <w:rsid w:val="00577EC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62673"/>
    <w:rPr>
      <w:color w:val="008D7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qFormat/>
    <w:rsid w:val="00162673"/>
    <w:pPr>
      <w:spacing w:before="360"/>
      <w:jc w:val="both"/>
    </w:pPr>
    <w:rPr>
      <w:color w:val="06262D" w:themeColor="text2"/>
      <w:sz w:val="24"/>
      <w:lang w:val="pt-PT"/>
    </w:rPr>
  </w:style>
  <w:style w:type="character" w:customStyle="1" w:styleId="BodyTextChar">
    <w:name w:val="Body Text Char"/>
    <w:basedOn w:val="DefaultParagraphFont"/>
    <w:link w:val="BodyText"/>
    <w:uiPriority w:val="99"/>
    <w:rsid w:val="00162673"/>
    <w:rPr>
      <w:color w:val="06262D" w:themeColor="text2"/>
      <w:sz w:val="24"/>
      <w:lang w:val="pt-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62673"/>
    <w:pPr>
      <w:spacing w:before="0" w:after="0"/>
    </w:pPr>
    <w:rPr>
      <w:color w:val="323537" w:themeColor="background2" w:themeShade="4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62673"/>
    <w:rPr>
      <w:color w:val="323537" w:themeColor="background2" w:themeShade="40"/>
      <w:sz w:val="18"/>
      <w:szCs w:val="20"/>
      <w:lang w:val="en-GB"/>
    </w:rPr>
  </w:style>
  <w:style w:type="table" w:styleId="TableGrid">
    <w:name w:val="Table Grid"/>
    <w:basedOn w:val="TableNormal"/>
    <w:uiPriority w:val="59"/>
    <w:rsid w:val="0012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4A2FFF"/>
    <w:pPr>
      <w:spacing w:after="0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A2FFF"/>
    <w:rPr>
      <w:rFonts w:ascii="Calibri" w:hAnsi="Calibri"/>
      <w:szCs w:val="21"/>
    </w:rPr>
  </w:style>
  <w:style w:type="character" w:styleId="PlaceholderText">
    <w:name w:val="Placeholder Text"/>
    <w:basedOn w:val="DefaultParagraphFont"/>
    <w:uiPriority w:val="99"/>
    <w:semiHidden/>
    <w:rsid w:val="003960B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10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7739"/>
    <w:rPr>
      <w:color w:val="40A99F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A53D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0566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E05F3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50A2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50A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950A2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162673"/>
    <w:rPr>
      <w:b/>
      <w:bCs/>
      <w:color w:val="06262D" w:themeColor="text2"/>
      <w:sz w:val="50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62673"/>
    <w:rPr>
      <w:b/>
      <w:bCs/>
      <w:color w:val="06262D" w:themeColor="text2"/>
      <w:sz w:val="24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62673"/>
    <w:rPr>
      <w:caps/>
      <w:color w:val="008D7F" w:themeColor="text1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162673"/>
    <w:rPr>
      <w:b/>
      <w:bCs/>
      <w:color w:val="06262D" w:themeColor="text2"/>
      <w:sz w:val="24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73"/>
    <w:rPr>
      <w:rFonts w:asciiTheme="majorHAnsi" w:eastAsiaTheme="majorEastAsia" w:hAnsiTheme="majorHAnsi" w:cstheme="majorBidi"/>
      <w:color w:val="06262D" w:themeColor="text2"/>
      <w:sz w:val="24"/>
      <w:lang w:val="en-GB"/>
    </w:rPr>
  </w:style>
  <w:style w:type="paragraph" w:styleId="TOCHeading">
    <w:name w:val="TOC Heading"/>
    <w:next w:val="Normal"/>
    <w:uiPriority w:val="39"/>
    <w:unhideWhenUsed/>
    <w:qFormat/>
    <w:rsid w:val="00162673"/>
    <w:pPr>
      <w:spacing w:after="160" w:line="259" w:lineRule="auto"/>
    </w:pPr>
    <w:rPr>
      <w:b/>
      <w:bCs/>
      <w:color w:val="FFFFFF" w:themeColor="background1"/>
      <w:sz w:val="56"/>
      <w:szCs w:val="56"/>
      <w:lang w:val="en-US"/>
    </w:rPr>
  </w:style>
  <w:style w:type="numbering" w:customStyle="1" w:styleId="Headings">
    <w:name w:val="Headings"/>
    <w:uiPriority w:val="99"/>
    <w:rsid w:val="00162673"/>
    <w:pPr>
      <w:numPr>
        <w:numId w:val="44"/>
      </w:numPr>
    </w:pPr>
  </w:style>
  <w:style w:type="paragraph" w:styleId="TOC1">
    <w:name w:val="toc 1"/>
    <w:next w:val="Normal"/>
    <w:autoRedefine/>
    <w:uiPriority w:val="39"/>
    <w:unhideWhenUsed/>
    <w:rsid w:val="00162673"/>
    <w:pPr>
      <w:tabs>
        <w:tab w:val="left" w:pos="284"/>
        <w:tab w:val="right" w:leader="dot" w:pos="10204"/>
      </w:tabs>
      <w:spacing w:before="240" w:after="0" w:line="240" w:lineRule="auto"/>
    </w:pPr>
    <w:rPr>
      <w:b/>
      <w:caps/>
      <w:noProof/>
      <w:color w:val="FFFFFF" w:themeColor="background1"/>
      <w:sz w:val="20"/>
      <w:lang w:val="en-GB"/>
    </w:rPr>
  </w:style>
  <w:style w:type="paragraph" w:styleId="TOC2">
    <w:name w:val="toc 2"/>
    <w:next w:val="Normal"/>
    <w:autoRedefine/>
    <w:uiPriority w:val="39"/>
    <w:unhideWhenUsed/>
    <w:rsid w:val="00162673"/>
    <w:pPr>
      <w:tabs>
        <w:tab w:val="left" w:pos="709"/>
        <w:tab w:val="right" w:leader="dot" w:pos="10204"/>
      </w:tabs>
      <w:spacing w:before="120" w:after="0" w:line="240" w:lineRule="auto"/>
      <w:ind w:left="284"/>
    </w:pPr>
    <w:rPr>
      <w:b/>
      <w:noProof/>
      <w:color w:val="FFFFFF" w:themeColor="background1"/>
      <w:sz w:val="20"/>
      <w:lang w:val="en-GB"/>
    </w:rPr>
  </w:style>
  <w:style w:type="paragraph" w:styleId="TOC3">
    <w:name w:val="toc 3"/>
    <w:next w:val="Normal"/>
    <w:autoRedefine/>
    <w:uiPriority w:val="39"/>
    <w:unhideWhenUsed/>
    <w:rsid w:val="00162673"/>
    <w:pPr>
      <w:tabs>
        <w:tab w:val="left" w:pos="1276"/>
        <w:tab w:val="right" w:leader="dot" w:pos="10204"/>
      </w:tabs>
      <w:spacing w:before="120" w:after="0" w:line="240" w:lineRule="auto"/>
      <w:ind w:left="709"/>
    </w:pPr>
    <w:rPr>
      <w:noProof/>
      <w:color w:val="FFFFFF" w:themeColor="background1"/>
      <w:sz w:val="18"/>
      <w:lang w:val="en-GB"/>
    </w:rPr>
  </w:style>
  <w:style w:type="paragraph" w:styleId="ListBullet">
    <w:name w:val="List Bullet"/>
    <w:basedOn w:val="Normal"/>
    <w:uiPriority w:val="99"/>
    <w:unhideWhenUsed/>
    <w:qFormat/>
    <w:rsid w:val="00162673"/>
    <w:pPr>
      <w:spacing w:after="0"/>
    </w:pPr>
    <w:rPr>
      <w:color w:val="06262D" w:themeColor="text2"/>
      <w:sz w:val="24"/>
      <w:szCs w:val="20"/>
      <w:lang w:val="fr-FR"/>
    </w:rPr>
  </w:style>
  <w:style w:type="paragraph" w:styleId="ListBullet2">
    <w:name w:val="List Bullet 2"/>
    <w:basedOn w:val="Normal"/>
    <w:uiPriority w:val="99"/>
    <w:unhideWhenUsed/>
    <w:qFormat/>
    <w:rsid w:val="00162673"/>
    <w:pPr>
      <w:numPr>
        <w:numId w:val="43"/>
      </w:numPr>
      <w:spacing w:after="0"/>
    </w:pPr>
    <w:rPr>
      <w:color w:val="06262D" w:themeColor="text2"/>
      <w:sz w:val="24"/>
      <w:szCs w:val="20"/>
      <w:lang w:val="fr-FR"/>
    </w:rPr>
  </w:style>
  <w:style w:type="paragraph" w:styleId="ListBullet3">
    <w:name w:val="List Bullet 3"/>
    <w:basedOn w:val="Normal"/>
    <w:uiPriority w:val="99"/>
    <w:unhideWhenUsed/>
    <w:qFormat/>
    <w:rsid w:val="00162673"/>
    <w:pPr>
      <w:numPr>
        <w:numId w:val="21"/>
      </w:numPr>
      <w:spacing w:after="0"/>
    </w:pPr>
    <w:rPr>
      <w:color w:val="06262D" w:themeColor="text2"/>
      <w:sz w:val="24"/>
      <w:szCs w:val="20"/>
      <w:lang w:val="fr-FR"/>
    </w:rPr>
  </w:style>
  <w:style w:type="paragraph" w:styleId="Subtitle">
    <w:name w:val="Subtitle"/>
    <w:next w:val="Normal"/>
    <w:link w:val="SubtitleChar"/>
    <w:uiPriority w:val="11"/>
    <w:qFormat/>
    <w:rsid w:val="00162673"/>
    <w:pPr>
      <w:spacing w:after="160" w:line="259" w:lineRule="auto"/>
    </w:pPr>
    <w:rPr>
      <w:color w:val="FFFFFF" w:themeColor="background1"/>
      <w:sz w:val="50"/>
      <w:szCs w:val="48"/>
      <w:lang w:val="fr-FR"/>
    </w:rPr>
  </w:style>
  <w:style w:type="character" w:customStyle="1" w:styleId="SubtitleChar">
    <w:name w:val="Subtitle Char"/>
    <w:basedOn w:val="DefaultParagraphFont"/>
    <w:link w:val="Subtitle"/>
    <w:uiPriority w:val="11"/>
    <w:rsid w:val="00162673"/>
    <w:rPr>
      <w:color w:val="FFFFFF" w:themeColor="background1"/>
      <w:sz w:val="50"/>
      <w:szCs w:val="48"/>
      <w:lang w:val="fr-FR"/>
    </w:rPr>
  </w:style>
  <w:style w:type="character" w:styleId="BookTitle">
    <w:name w:val="Book Title"/>
    <w:aliases w:val="Chart,Table Title,Chart Title"/>
    <w:uiPriority w:val="33"/>
    <w:qFormat/>
    <w:rsid w:val="00162673"/>
    <w:rPr>
      <w:rFonts w:asciiTheme="minorHAnsi" w:hAnsiTheme="minorHAnsi"/>
      <w:b/>
      <w:caps/>
      <w:smallCaps w:val="0"/>
      <w:strike w:val="0"/>
      <w:dstrike w:val="0"/>
      <w:vanish w:val="0"/>
      <w:color w:val="06262D" w:themeColor="text2"/>
      <w:sz w:val="24"/>
      <w:vertAlign w:val="baseline"/>
    </w:rPr>
  </w:style>
  <w:style w:type="paragraph" w:styleId="Caption">
    <w:name w:val="caption"/>
    <w:basedOn w:val="ListBullet3"/>
    <w:next w:val="Normal"/>
    <w:uiPriority w:val="35"/>
    <w:unhideWhenUsed/>
    <w:qFormat/>
    <w:rsid w:val="00162673"/>
    <w:pPr>
      <w:numPr>
        <w:numId w:val="0"/>
      </w:numPr>
      <w:spacing w:after="240"/>
      <w:jc w:val="both"/>
    </w:pPr>
    <w:rPr>
      <w:sz w:val="20"/>
    </w:rPr>
  </w:style>
  <w:style w:type="table" w:customStyle="1" w:styleId="Table2">
    <w:name w:val="Table 2"/>
    <w:basedOn w:val="TableNormal"/>
    <w:uiPriority w:val="99"/>
    <w:rsid w:val="00162673"/>
    <w:pPr>
      <w:spacing w:after="0" w:line="240" w:lineRule="auto"/>
    </w:pPr>
    <w:rPr>
      <w:rFonts w:ascii="Verdana" w:hAnsi="Verdana"/>
      <w:color w:val="323537" w:themeColor="background2" w:themeShade="40"/>
      <w:sz w:val="20"/>
      <w:lang w:val="en-US"/>
    </w:rPr>
    <w:tblPr>
      <w:tblStyleRowBandSize w:val="1"/>
      <w:tblStyleColBandSize w:val="1"/>
      <w:tblBorders>
        <w:insideH w:val="single" w:sz="4" w:space="0" w:color="06262D" w:themeColor="text2"/>
      </w:tblBorders>
    </w:tblPr>
    <w:tcPr>
      <w:vAlign w:val="center"/>
    </w:tcPr>
    <w:tblStylePr w:type="firstRow">
      <w:rPr>
        <w:rFonts w:ascii="Verdana" w:hAnsi="Verdana"/>
        <w:sz w:val="20"/>
      </w:rPr>
    </w:tblStylePr>
    <w:tblStylePr w:type="lastRow">
      <w:rPr>
        <w:rFonts w:ascii="Verdana" w:hAnsi="Verdana"/>
        <w:sz w:val="20"/>
      </w:rPr>
    </w:tblStylePr>
    <w:tblStylePr w:type="firstCol">
      <w:rPr>
        <w:rFonts w:ascii="Verdana" w:hAnsi="Verdana"/>
        <w:color w:val="323537" w:themeColor="background2" w:themeShade="40"/>
        <w:sz w:val="20"/>
      </w:rPr>
      <w:tblPr/>
      <w:tcPr>
        <w:shd w:val="clear" w:color="auto" w:fill="F2F2F2" w:themeFill="background1" w:themeFillShade="F2"/>
      </w:tcPr>
    </w:tblStylePr>
    <w:tblStylePr w:type="band1Vert">
      <w:tblPr/>
      <w:tcPr>
        <w:tcBorders>
          <w:insideH w:val="single" w:sz="4" w:space="0" w:color="06262D" w:themeColor="text2"/>
        </w:tcBorders>
      </w:tcPr>
    </w:tblStylePr>
    <w:tblStylePr w:type="band2Vert">
      <w:tblPr/>
      <w:tcPr>
        <w:tcBorders>
          <w:insideH w:val="single" w:sz="4" w:space="0" w:color="06262D" w:themeColor="text2"/>
        </w:tcBorders>
      </w:tcPr>
    </w:tblStylePr>
    <w:tblStylePr w:type="band1Horz">
      <w:tblPr/>
      <w:tcPr>
        <w:tcBorders>
          <w:insideH w:val="single" w:sz="4" w:space="0" w:color="06262D" w:themeColor="text2"/>
        </w:tcBorders>
      </w:tcPr>
    </w:tblStylePr>
    <w:tblStylePr w:type="band2Horz">
      <w:tblPr/>
      <w:tcPr>
        <w:tcBorders>
          <w:insideH w:val="single" w:sz="4" w:space="0" w:color="06262D" w:themeColor="text2"/>
        </w:tcBorders>
      </w:tcPr>
    </w:tblStylePr>
  </w:style>
  <w:style w:type="paragraph" w:customStyle="1" w:styleId="ChartTableTitle">
    <w:name w:val="Chart/Table Title"/>
    <w:basedOn w:val="ListBullet3"/>
    <w:rsid w:val="00162673"/>
    <w:pPr>
      <w:numPr>
        <w:numId w:val="0"/>
      </w:numPr>
      <w:spacing w:before="360" w:after="240"/>
    </w:pPr>
    <w:rPr>
      <w:b/>
      <w:caps/>
      <w:lang w:val="en-GB"/>
    </w:rPr>
  </w:style>
  <w:style w:type="paragraph" w:customStyle="1" w:styleId="TableHeader">
    <w:name w:val="Table Header"/>
    <w:qFormat/>
    <w:rsid w:val="00162673"/>
    <w:pPr>
      <w:spacing w:after="0" w:line="259" w:lineRule="auto"/>
    </w:pPr>
    <w:rPr>
      <w:rFonts w:ascii="Verdana" w:hAnsi="Verdana"/>
      <w:b/>
      <w:bCs/>
      <w:color w:val="FFFFFF" w:themeColor="background1"/>
      <w:sz w:val="20"/>
      <w:lang w:val="en-GB"/>
    </w:rPr>
  </w:style>
  <w:style w:type="paragraph" w:customStyle="1" w:styleId="TableBody">
    <w:name w:val="Table Body"/>
    <w:basedOn w:val="Normal"/>
    <w:qFormat/>
    <w:rsid w:val="00162673"/>
    <w:pPr>
      <w:spacing w:before="0" w:after="0"/>
    </w:pPr>
    <w:rPr>
      <w:rFonts w:ascii="Verdana" w:hAnsi="Verdana"/>
      <w:color w:val="06262D" w:themeColor="text2"/>
    </w:rPr>
  </w:style>
  <w:style w:type="paragraph" w:styleId="ListNumber">
    <w:name w:val="List Number"/>
    <w:basedOn w:val="Normal"/>
    <w:uiPriority w:val="99"/>
    <w:unhideWhenUsed/>
    <w:qFormat/>
    <w:rsid w:val="00162673"/>
    <w:pPr>
      <w:numPr>
        <w:numId w:val="35"/>
      </w:numPr>
      <w:spacing w:after="120"/>
    </w:pPr>
    <w:rPr>
      <w:color w:val="06262D" w:themeColor="text2"/>
      <w:sz w:val="24"/>
      <w:szCs w:val="20"/>
      <w:shd w:val="clear" w:color="auto" w:fill="FFFFFF"/>
    </w:rPr>
  </w:style>
  <w:style w:type="paragraph" w:styleId="ListNumber2">
    <w:name w:val="List Number 2"/>
    <w:basedOn w:val="Normal"/>
    <w:uiPriority w:val="99"/>
    <w:unhideWhenUsed/>
    <w:qFormat/>
    <w:rsid w:val="00162673"/>
    <w:pPr>
      <w:numPr>
        <w:ilvl w:val="1"/>
        <w:numId w:val="36"/>
      </w:numPr>
      <w:spacing w:after="0"/>
      <w:ind w:left="714" w:hanging="357"/>
    </w:pPr>
    <w:rPr>
      <w:color w:val="06262D" w:themeColor="text2"/>
      <w:sz w:val="24"/>
      <w:szCs w:val="20"/>
    </w:rPr>
  </w:style>
  <w:style w:type="paragraph" w:styleId="ListNumber3">
    <w:name w:val="List Number 3"/>
    <w:basedOn w:val="Normal"/>
    <w:uiPriority w:val="99"/>
    <w:unhideWhenUsed/>
    <w:qFormat/>
    <w:rsid w:val="00162673"/>
    <w:pPr>
      <w:numPr>
        <w:ilvl w:val="2"/>
        <w:numId w:val="33"/>
      </w:numPr>
      <w:spacing w:after="0"/>
      <w:ind w:left="1077" w:hanging="357"/>
    </w:pPr>
    <w:rPr>
      <w:color w:val="06262D" w:themeColor="text2"/>
      <w:sz w:val="24"/>
      <w:szCs w:val="20"/>
    </w:rPr>
  </w:style>
  <w:style w:type="paragraph" w:styleId="BlockText">
    <w:name w:val="Block Text"/>
    <w:basedOn w:val="Normal"/>
    <w:uiPriority w:val="99"/>
    <w:unhideWhenUsed/>
    <w:rsid w:val="00162673"/>
    <w:pPr>
      <w:pBdr>
        <w:top w:val="single" w:sz="2" w:space="10" w:color="003934" w:themeColor="accent1"/>
        <w:left w:val="single" w:sz="2" w:space="10" w:color="003934" w:themeColor="accent1"/>
        <w:bottom w:val="single" w:sz="2" w:space="10" w:color="003934" w:themeColor="accent1"/>
        <w:right w:val="single" w:sz="2" w:space="10" w:color="003934" w:themeColor="accent1"/>
      </w:pBdr>
      <w:ind w:left="1152" w:right="1152"/>
    </w:pPr>
    <w:rPr>
      <w:rFonts w:eastAsiaTheme="minorEastAsia"/>
      <w:i/>
      <w:iCs/>
      <w:color w:val="003934" w:themeColor="accent1"/>
    </w:rPr>
  </w:style>
  <w:style w:type="paragraph" w:styleId="Title">
    <w:name w:val="Title"/>
    <w:next w:val="Normal"/>
    <w:link w:val="TitleChar"/>
    <w:uiPriority w:val="10"/>
    <w:qFormat/>
    <w:rsid w:val="00162673"/>
    <w:pPr>
      <w:spacing w:after="0" w:line="259" w:lineRule="auto"/>
      <w:contextualSpacing/>
    </w:pPr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162673"/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paragraph" w:styleId="Date">
    <w:name w:val="Date"/>
    <w:next w:val="Normal"/>
    <w:link w:val="DateChar"/>
    <w:uiPriority w:val="99"/>
    <w:unhideWhenUsed/>
    <w:rsid w:val="00162673"/>
    <w:pPr>
      <w:spacing w:after="160" w:line="259" w:lineRule="auto"/>
    </w:pPr>
    <w:rPr>
      <w:caps/>
      <w:color w:val="FFFFFF" w:themeColor="background1"/>
      <w:sz w:val="24"/>
      <w:szCs w:val="28"/>
      <w:lang w:val="en-GB"/>
    </w:rPr>
  </w:style>
  <w:style w:type="character" w:customStyle="1" w:styleId="DateChar">
    <w:name w:val="Date Char"/>
    <w:basedOn w:val="DefaultParagraphFont"/>
    <w:link w:val="Date"/>
    <w:uiPriority w:val="99"/>
    <w:rsid w:val="00162673"/>
    <w:rPr>
      <w:caps/>
      <w:color w:val="FFFFFF" w:themeColor="background1"/>
      <w:sz w:val="24"/>
      <w:szCs w:val="28"/>
      <w:lang w:val="en-GB"/>
    </w:rPr>
  </w:style>
  <w:style w:type="paragraph" w:styleId="BodyText2">
    <w:name w:val="Body Text 2"/>
    <w:aliases w:val="Body Text Large"/>
    <w:link w:val="BodyText2Char"/>
    <w:uiPriority w:val="99"/>
    <w:unhideWhenUsed/>
    <w:qFormat/>
    <w:rsid w:val="00162673"/>
    <w:pPr>
      <w:spacing w:after="240" w:line="240" w:lineRule="auto"/>
    </w:pPr>
    <w:rPr>
      <w:color w:val="06262D" w:themeColor="text2"/>
      <w:sz w:val="24"/>
      <w:szCs w:val="28"/>
      <w:lang w:val="pt-PT"/>
    </w:rPr>
  </w:style>
  <w:style w:type="character" w:customStyle="1" w:styleId="BodyText2Char">
    <w:name w:val="Body Text 2 Char"/>
    <w:aliases w:val="Body Text Large Char"/>
    <w:basedOn w:val="DefaultParagraphFont"/>
    <w:link w:val="BodyText2"/>
    <w:uiPriority w:val="99"/>
    <w:rsid w:val="00162673"/>
    <w:rPr>
      <w:color w:val="06262D" w:themeColor="text2"/>
      <w:sz w:val="24"/>
      <w:szCs w:val="28"/>
      <w:lang w:val="pt-PT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6267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62673"/>
    <w:rPr>
      <w:sz w:val="16"/>
      <w:szCs w:val="16"/>
      <w:lang w:val="en-GB"/>
    </w:rPr>
  </w:style>
  <w:style w:type="paragraph" w:customStyle="1" w:styleId="Disclaimer">
    <w:name w:val="Disclaimer"/>
    <w:qFormat/>
    <w:rsid w:val="00162673"/>
    <w:pPr>
      <w:pBdr>
        <w:top w:val="single" w:sz="4" w:space="6" w:color="008D7F" w:themeColor="text1"/>
      </w:pBdr>
      <w:spacing w:before="60" w:after="0" w:line="240" w:lineRule="auto"/>
      <w:jc w:val="both"/>
    </w:pPr>
    <w:rPr>
      <w:color w:val="06262D" w:themeColor="text2"/>
      <w:sz w:val="20"/>
      <w:szCs w:val="16"/>
      <w:lang w:val="en-GB"/>
    </w:rPr>
  </w:style>
  <w:style w:type="paragraph" w:customStyle="1" w:styleId="BoldTealHighlight">
    <w:name w:val="Bold Teal Highlight"/>
    <w:qFormat/>
    <w:rsid w:val="00162673"/>
    <w:pPr>
      <w:spacing w:after="160" w:line="259" w:lineRule="auto"/>
    </w:pPr>
    <w:rPr>
      <w:b/>
      <w:bCs/>
      <w:color w:val="008D7F" w:themeColor="text1"/>
      <w:sz w:val="24"/>
      <w:szCs w:val="28"/>
      <w:lang w:val="pt-PT"/>
    </w:rPr>
  </w:style>
  <w:style w:type="paragraph" w:customStyle="1" w:styleId="HighlightTealLeftLine">
    <w:name w:val="Highlight Teal Left Line"/>
    <w:basedOn w:val="Normal"/>
    <w:qFormat/>
    <w:rsid w:val="00162673"/>
    <w:pPr>
      <w:pBdr>
        <w:left w:val="single" w:sz="48" w:space="4" w:color="06262D" w:themeColor="text2"/>
      </w:pBdr>
      <w:spacing w:before="0" w:after="0" w:line="259" w:lineRule="auto"/>
      <w:ind w:left="227"/>
      <w:jc w:val="both"/>
    </w:pPr>
    <w:rPr>
      <w:noProof/>
      <w:color w:val="06262D" w:themeColor="text2"/>
      <w:szCs w:val="20"/>
    </w:rPr>
  </w:style>
  <w:style w:type="character" w:customStyle="1" w:styleId="BoldTealCH">
    <w:name w:val="Bold Teal CH"/>
    <w:basedOn w:val="DefaultParagraphFont"/>
    <w:uiPriority w:val="1"/>
    <w:qFormat/>
    <w:rsid w:val="00162673"/>
    <w:rPr>
      <w:b/>
      <w:bCs/>
      <w:color w:val="008D7F" w:themeColor="text1"/>
    </w:rPr>
  </w:style>
  <w:style w:type="paragraph" w:styleId="List">
    <w:name w:val="List"/>
    <w:basedOn w:val="Normal"/>
    <w:uiPriority w:val="99"/>
    <w:unhideWhenUsed/>
    <w:rsid w:val="00162673"/>
    <w:pPr>
      <w:ind w:left="283" w:hanging="283"/>
      <w:contextualSpacing/>
    </w:pPr>
  </w:style>
  <w:style w:type="paragraph" w:customStyle="1" w:styleId="HighlightItalic">
    <w:name w:val="Highlight Italic"/>
    <w:basedOn w:val="BodyText"/>
    <w:qFormat/>
    <w:rsid w:val="00162673"/>
    <w:pPr>
      <w:spacing w:before="240"/>
    </w:pPr>
    <w:rPr>
      <w:i/>
      <w:iCs/>
      <w:color w:val="008D7F" w:themeColor="text1"/>
    </w:rPr>
  </w:style>
  <w:style w:type="paragraph" w:customStyle="1" w:styleId="HihglightTealline">
    <w:name w:val="Hihglight Teal line"/>
    <w:basedOn w:val="BodyText"/>
    <w:qFormat/>
    <w:rsid w:val="00162673"/>
    <w:pPr>
      <w:pBdr>
        <w:top w:val="single" w:sz="48" w:space="5" w:color="008D7F" w:themeColor="text1"/>
      </w:pBdr>
    </w:pPr>
  </w:style>
  <w:style w:type="paragraph" w:styleId="Quote">
    <w:name w:val="Quote"/>
    <w:basedOn w:val="Normal"/>
    <w:next w:val="Normal"/>
    <w:link w:val="QuoteChar"/>
    <w:uiPriority w:val="29"/>
    <w:rsid w:val="00162673"/>
    <w:pPr>
      <w:spacing w:before="200" w:after="160"/>
      <w:ind w:left="864" w:right="864"/>
      <w:jc w:val="center"/>
    </w:pPr>
    <w:rPr>
      <w:i/>
      <w:iCs/>
      <w:color w:val="008D7F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62673"/>
    <w:rPr>
      <w:i/>
      <w:iCs/>
      <w:color w:val="008D7F" w:themeColor="text1"/>
      <w:sz w:val="20"/>
      <w:lang w:val="en-GB"/>
    </w:rPr>
  </w:style>
  <w:style w:type="character" w:styleId="SubtleEmphasis">
    <w:name w:val="Subtle Emphasis"/>
    <w:basedOn w:val="DefaultParagraphFont"/>
    <w:uiPriority w:val="19"/>
    <w:rsid w:val="00162673"/>
    <w:rPr>
      <w:i/>
      <w:iCs/>
      <w:color w:val="06262D" w:themeColor="text2"/>
    </w:rPr>
  </w:style>
  <w:style w:type="character" w:styleId="Emphasis">
    <w:name w:val="Emphasis"/>
    <w:basedOn w:val="DefaultParagraphFont"/>
    <w:uiPriority w:val="20"/>
    <w:rsid w:val="00162673"/>
    <w:rPr>
      <w:i/>
      <w:iCs/>
      <w:color w:val="008D7F" w:themeColor="text1"/>
    </w:rPr>
  </w:style>
  <w:style w:type="paragraph" w:styleId="NoSpacing">
    <w:name w:val="No Spacing"/>
    <w:uiPriority w:val="1"/>
    <w:qFormat/>
    <w:rsid w:val="00162673"/>
    <w:pPr>
      <w:spacing w:after="0" w:line="240" w:lineRule="auto"/>
    </w:pPr>
    <w:rPr>
      <w:color w:val="06262D" w:themeColor="text2"/>
      <w:sz w:val="24"/>
      <w:lang w:val="en-GB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A4C62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A4C62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A4C62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A4C62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A4C62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A4C62"/>
    <w:pPr>
      <w:spacing w:after="100"/>
      <w:ind w:left="1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thens.euronext.com/en/policy/personal-data-protection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hyperlink" Target="mailto:ars-athens@euronext.co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athens.euronext.com/en/post-trade/csd/services/registry-services/investors" TargetMode="External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thens.euronext.com/en/post-trade/csd/services/registry-services/investors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.kontoura\Downloads\ENX_Word-2026_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7EA42DEE26498B9FD3CA14E1BB6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4C7A4-7B01-4E62-AF7A-B75351033CC4}"/>
      </w:docPartPr>
      <w:docPartBody>
        <w:p w:rsidR="00EF12D9" w:rsidRDefault="00D27F92" w:rsidP="00D27F92">
          <w:pPr>
            <w:pStyle w:val="167EA42DEE26498B9FD3CA14E1BB65C4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70E141EA404887AF9585CE852D6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80EFB-E699-4F4D-8E9E-08E93164BD87}"/>
      </w:docPartPr>
      <w:docPartBody>
        <w:p w:rsidR="00750095" w:rsidRDefault="008B49FB" w:rsidP="008B49FB">
          <w:pPr>
            <w:pStyle w:val="8370E141EA404887AF9585CE852D6201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E0B55368804F39927119DE6C230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EA35A-80D3-4019-B2A3-6872721D3B3F}"/>
      </w:docPartPr>
      <w:docPartBody>
        <w:p w:rsidR="00750095" w:rsidRDefault="008B49FB" w:rsidP="008B49FB">
          <w:pPr>
            <w:pStyle w:val="4DE0B55368804F39927119DE6C230BA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C07B2D531941289911556351D98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73CCF-D0FF-4BA4-AA9C-852E694CEB56}"/>
      </w:docPartPr>
      <w:docPartBody>
        <w:p w:rsidR="00750095" w:rsidRDefault="008B49FB" w:rsidP="008B49FB">
          <w:pPr>
            <w:pStyle w:val="40C07B2D531941289911556351D98EE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9A04E56B9A4E23B5EBED55D06A6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5BF2E-7F32-4BD3-9845-88555029CD82}"/>
      </w:docPartPr>
      <w:docPartBody>
        <w:p w:rsidR="00750095" w:rsidRDefault="008B49FB" w:rsidP="008B49FB">
          <w:pPr>
            <w:pStyle w:val="B59A04E56B9A4E23B5EBED55D06A624E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707FD9CD7A4E908257664F9339E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EEFA9-C93A-46F5-9D10-9E4030F9C365}"/>
      </w:docPartPr>
      <w:docPartBody>
        <w:p w:rsidR="00750095" w:rsidRDefault="008B49FB" w:rsidP="008B49FB">
          <w:pPr>
            <w:pStyle w:val="ED707FD9CD7A4E908257664F9339E020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330B95833B4739A3C990D107272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94F55-C1D3-498C-9D60-7F158751E633}"/>
      </w:docPartPr>
      <w:docPartBody>
        <w:p w:rsidR="00750095" w:rsidRDefault="008B49FB" w:rsidP="008B49FB">
          <w:pPr>
            <w:pStyle w:val="EE330B95833B4739A3C990D10727278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02B74A933E48118694434E4DF88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D0DDE-BD12-4428-AA84-5CC80F28D94D}"/>
      </w:docPartPr>
      <w:docPartBody>
        <w:p w:rsidR="00750095" w:rsidRDefault="008B49FB" w:rsidP="008B49FB">
          <w:pPr>
            <w:pStyle w:val="8002B74A933E48118694434E4DF88D59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46857CD36D4D01A85796DDC4547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F3650-67E5-424B-B751-8746E351BD52}"/>
      </w:docPartPr>
      <w:docPartBody>
        <w:p w:rsidR="00750095" w:rsidRDefault="008B49FB" w:rsidP="008B49FB">
          <w:pPr>
            <w:pStyle w:val="5746857CD36D4D01A85796DDC454735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D1558AE8E546A28C0A86476D15F9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E4DC5-2848-47C9-8F5F-F1014972C79F}"/>
      </w:docPartPr>
      <w:docPartBody>
        <w:p w:rsidR="00750095" w:rsidRDefault="008B49FB" w:rsidP="008B49FB">
          <w:pPr>
            <w:pStyle w:val="54D1558AE8E546A28C0A86476D15F99D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98810EF6174B7DA4ECB0C853A57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CBE1E-345E-45A9-88A6-FEDE4B894678}"/>
      </w:docPartPr>
      <w:docPartBody>
        <w:p w:rsidR="00750095" w:rsidRDefault="008B49FB" w:rsidP="008B49FB">
          <w:pPr>
            <w:pStyle w:val="2298810EF6174B7DA4ECB0C853A57B0A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8683A8F3DE4C22BC7BBF14BBA28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5D8D7-C6D1-4D0F-A4CE-38FE270EFF03}"/>
      </w:docPartPr>
      <w:docPartBody>
        <w:p w:rsidR="00750095" w:rsidRDefault="008B49FB" w:rsidP="008B49FB">
          <w:pPr>
            <w:pStyle w:val="D98683A8F3DE4C22BC7BBF14BBA28D50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0E959E73794530965EDC85C38BE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E4486-74AF-4C0B-9B34-C140C9970B28}"/>
      </w:docPartPr>
      <w:docPartBody>
        <w:p w:rsidR="00750095" w:rsidRDefault="008B49FB" w:rsidP="008B49FB">
          <w:pPr>
            <w:pStyle w:val="850E959E73794530965EDC85C38BE1DA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2051B89F1C4D3A82FDE3A426DCF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A09FA-B7A3-4023-AEA9-63F9ECAFD9D4}"/>
      </w:docPartPr>
      <w:docPartBody>
        <w:p w:rsidR="00750095" w:rsidRDefault="008B49FB" w:rsidP="008B49FB">
          <w:pPr>
            <w:pStyle w:val="D72051B89F1C4D3A82FDE3A426DCF577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DF97B666144EE695E90EBBA02BC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DC239-26CB-4EEE-AF09-F2F509EFB4EB}"/>
      </w:docPartPr>
      <w:docPartBody>
        <w:p w:rsidR="00750095" w:rsidRDefault="008B49FB" w:rsidP="008B49FB">
          <w:pPr>
            <w:pStyle w:val="56DF97B666144EE695E90EBBA02BC8A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9E45C57F8B42E19EAE9A07BD6B8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AA4FC-A175-430E-B819-083852C6D5B1}"/>
      </w:docPartPr>
      <w:docPartBody>
        <w:p w:rsidR="00750095" w:rsidRDefault="008B49FB" w:rsidP="008B49FB">
          <w:pPr>
            <w:pStyle w:val="389E45C57F8B42E19EAE9A07BD6B86A0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2926379ED140068E0252031206C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F121D-489B-4B63-8A00-19151AE08827}"/>
      </w:docPartPr>
      <w:docPartBody>
        <w:p w:rsidR="00750095" w:rsidRDefault="008B49FB" w:rsidP="008B49FB">
          <w:pPr>
            <w:pStyle w:val="3C2926379ED140068E0252031206C774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E51FBACD3A47CB8FBF50F91D38E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FDAAC-6F62-4DCD-BD32-6E6AA26F7066}"/>
      </w:docPartPr>
      <w:docPartBody>
        <w:p w:rsidR="00750095" w:rsidRDefault="008B49FB" w:rsidP="008B49FB">
          <w:pPr>
            <w:pStyle w:val="26E51FBACD3A47CB8FBF50F91D38E76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4ECA30F38E428E80F3077FC958A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7DC71-BC18-4B6D-99DF-4CD945DF8135}"/>
      </w:docPartPr>
      <w:docPartBody>
        <w:p w:rsidR="00750095" w:rsidRDefault="008B49FB" w:rsidP="008B49FB">
          <w:pPr>
            <w:pStyle w:val="7B4ECA30F38E428E80F3077FC958AC1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874C3C08F44FE2BBE9D8CD4E8E0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55192-2D65-469F-AE90-4CB5512267CD}"/>
      </w:docPartPr>
      <w:docPartBody>
        <w:p w:rsidR="00750095" w:rsidRDefault="008B49FB" w:rsidP="008B49FB">
          <w:pPr>
            <w:pStyle w:val="3C874C3C08F44FE2BBE9D8CD4E8E0F57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CF3950CAE84424ADE417278C8CA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A3ECB-76B5-4186-8C51-89EB591D8FF8}"/>
      </w:docPartPr>
      <w:docPartBody>
        <w:p w:rsidR="00750095" w:rsidRDefault="008B49FB" w:rsidP="008B49FB">
          <w:pPr>
            <w:pStyle w:val="B3CF3950CAE84424ADE417278C8CA8AA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8964EC1A9B4F56B4AE81099BDC4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0764E-73FE-49CA-9F18-947AD4765B1B}"/>
      </w:docPartPr>
      <w:docPartBody>
        <w:p w:rsidR="00750095" w:rsidRDefault="008B49FB" w:rsidP="008B49FB">
          <w:pPr>
            <w:pStyle w:val="228964EC1A9B4F56B4AE81099BDC487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CC5A7C288E4FECBB74739A68844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0AB13-90DC-4D46-A834-BFD8F1F26FE1}"/>
      </w:docPartPr>
      <w:docPartBody>
        <w:p w:rsidR="00750095" w:rsidRDefault="008B49FB" w:rsidP="008B49FB">
          <w:pPr>
            <w:pStyle w:val="8DCC5A7C288E4FECBB74739A68844CAA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82207DD16F4DB6ABDE239B94F68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8D64D-E77D-4551-9BF7-898372CB65D2}"/>
      </w:docPartPr>
      <w:docPartBody>
        <w:p w:rsidR="00750095" w:rsidRDefault="008B49FB" w:rsidP="008B49FB">
          <w:pPr>
            <w:pStyle w:val="CC82207DD16F4DB6ABDE239B94F6887D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C8B8F2EE894302ABA25E2BA4D79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818C7-891C-4459-9BAB-E0562EAB576D}"/>
      </w:docPartPr>
      <w:docPartBody>
        <w:p w:rsidR="00750095" w:rsidRDefault="008B49FB" w:rsidP="008B49FB">
          <w:pPr>
            <w:pStyle w:val="5EC8B8F2EE894302ABA25E2BA4D79DAB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7AD4BD75F5432E9B354891EC18A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F648D-6337-432E-97CF-C02A34A39CD6}"/>
      </w:docPartPr>
      <w:docPartBody>
        <w:p w:rsidR="00750095" w:rsidRDefault="008B49FB" w:rsidP="008B49FB">
          <w:pPr>
            <w:pStyle w:val="837AD4BD75F5432E9B354891EC18AAEA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anrope">
    <w:altName w:val="Calibri"/>
    <w:panose1 w:val="00000000000000000000"/>
    <w:charset w:val="A1"/>
    <w:family w:val="auto"/>
    <w:pitch w:val="variable"/>
    <w:sig w:usb0="A00002BF" w:usb1="5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DB2"/>
    <w:rsid w:val="000956DE"/>
    <w:rsid w:val="00097C24"/>
    <w:rsid w:val="000B143C"/>
    <w:rsid w:val="000C0150"/>
    <w:rsid w:val="000C4014"/>
    <w:rsid w:val="000F679E"/>
    <w:rsid w:val="0016067F"/>
    <w:rsid w:val="001661A7"/>
    <w:rsid w:val="00175882"/>
    <w:rsid w:val="00183260"/>
    <w:rsid w:val="00196089"/>
    <w:rsid w:val="001F2B35"/>
    <w:rsid w:val="00207F98"/>
    <w:rsid w:val="0021241F"/>
    <w:rsid w:val="00292CBE"/>
    <w:rsid w:val="002930E0"/>
    <w:rsid w:val="002B2653"/>
    <w:rsid w:val="002C2D05"/>
    <w:rsid w:val="00303C38"/>
    <w:rsid w:val="0030725A"/>
    <w:rsid w:val="0037423E"/>
    <w:rsid w:val="003F08DB"/>
    <w:rsid w:val="00452582"/>
    <w:rsid w:val="004A2648"/>
    <w:rsid w:val="004B1695"/>
    <w:rsid w:val="004D7856"/>
    <w:rsid w:val="00505023"/>
    <w:rsid w:val="00527B46"/>
    <w:rsid w:val="00561F95"/>
    <w:rsid w:val="00581764"/>
    <w:rsid w:val="005B0CBF"/>
    <w:rsid w:val="005C6A43"/>
    <w:rsid w:val="006416D3"/>
    <w:rsid w:val="00651889"/>
    <w:rsid w:val="00653EDC"/>
    <w:rsid w:val="00676721"/>
    <w:rsid w:val="00680FDF"/>
    <w:rsid w:val="006E0F94"/>
    <w:rsid w:val="00745E01"/>
    <w:rsid w:val="00750095"/>
    <w:rsid w:val="007B7FEC"/>
    <w:rsid w:val="007C6439"/>
    <w:rsid w:val="007D0FAF"/>
    <w:rsid w:val="007D2DAE"/>
    <w:rsid w:val="007E09DD"/>
    <w:rsid w:val="007F48B9"/>
    <w:rsid w:val="00832F1B"/>
    <w:rsid w:val="00836BBE"/>
    <w:rsid w:val="008651DC"/>
    <w:rsid w:val="00896C3A"/>
    <w:rsid w:val="008B13F4"/>
    <w:rsid w:val="008B49FB"/>
    <w:rsid w:val="008D546F"/>
    <w:rsid w:val="008D6A61"/>
    <w:rsid w:val="00930467"/>
    <w:rsid w:val="009955C3"/>
    <w:rsid w:val="009C0F83"/>
    <w:rsid w:val="009C6D8F"/>
    <w:rsid w:val="009C7FA3"/>
    <w:rsid w:val="009E55FD"/>
    <w:rsid w:val="009F72B3"/>
    <w:rsid w:val="00A0775E"/>
    <w:rsid w:val="00A30A97"/>
    <w:rsid w:val="00A37040"/>
    <w:rsid w:val="00A92F34"/>
    <w:rsid w:val="00AB0BC5"/>
    <w:rsid w:val="00B321F0"/>
    <w:rsid w:val="00B51CA6"/>
    <w:rsid w:val="00B7691B"/>
    <w:rsid w:val="00B90C6A"/>
    <w:rsid w:val="00BA6716"/>
    <w:rsid w:val="00BB058A"/>
    <w:rsid w:val="00BE075C"/>
    <w:rsid w:val="00C10DED"/>
    <w:rsid w:val="00C34C20"/>
    <w:rsid w:val="00C44334"/>
    <w:rsid w:val="00C55DFC"/>
    <w:rsid w:val="00CA3D35"/>
    <w:rsid w:val="00CF7882"/>
    <w:rsid w:val="00D14111"/>
    <w:rsid w:val="00D2034C"/>
    <w:rsid w:val="00D21033"/>
    <w:rsid w:val="00D27F92"/>
    <w:rsid w:val="00D841D1"/>
    <w:rsid w:val="00DF0DB2"/>
    <w:rsid w:val="00E33083"/>
    <w:rsid w:val="00E60474"/>
    <w:rsid w:val="00EA4873"/>
    <w:rsid w:val="00EA78DB"/>
    <w:rsid w:val="00EB28B6"/>
    <w:rsid w:val="00ED3705"/>
    <w:rsid w:val="00EF12D9"/>
    <w:rsid w:val="00F03674"/>
    <w:rsid w:val="00F04011"/>
    <w:rsid w:val="00F467DD"/>
    <w:rsid w:val="00F837F8"/>
    <w:rsid w:val="00F926D5"/>
    <w:rsid w:val="00FB1E71"/>
    <w:rsid w:val="00FC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49FB"/>
    <w:rPr>
      <w:color w:val="808080"/>
    </w:rPr>
  </w:style>
  <w:style w:type="paragraph" w:customStyle="1" w:styleId="167EA42DEE26498B9FD3CA14E1BB65C4">
    <w:name w:val="167EA42DEE26498B9FD3CA14E1BB65C4"/>
    <w:rsid w:val="00D27F92"/>
    <w:pPr>
      <w:spacing w:after="160" w:line="259" w:lineRule="auto"/>
    </w:pPr>
    <w:rPr>
      <w:lang w:val="en-US" w:eastAsia="en-US"/>
    </w:rPr>
  </w:style>
  <w:style w:type="paragraph" w:customStyle="1" w:styleId="8370E141EA404887AF9585CE852D6201">
    <w:name w:val="8370E141EA404887AF9585CE852D6201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DE0B55368804F39927119DE6C230BA6">
    <w:name w:val="4DE0B55368804F39927119DE6C230BA6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0C07B2D531941289911556351D98EE5">
    <w:name w:val="40C07B2D531941289911556351D98EE5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59A04E56B9A4E23B5EBED55D06A624E">
    <w:name w:val="B59A04E56B9A4E23B5EBED55D06A624E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D707FD9CD7A4E908257664F9339E020">
    <w:name w:val="ED707FD9CD7A4E908257664F9339E020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E330B95833B4739A3C990D107272785">
    <w:name w:val="EE330B95833B4739A3C990D107272785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002B74A933E48118694434E4DF88D59">
    <w:name w:val="8002B74A933E48118694434E4DF88D59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746857CD36D4D01A85796DDC454735C">
    <w:name w:val="5746857CD36D4D01A85796DDC454735C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4D1558AE8E546A28C0A86476D15F99D">
    <w:name w:val="54D1558AE8E546A28C0A86476D15F99D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298810EF6174B7DA4ECB0C853A57B0A">
    <w:name w:val="2298810EF6174B7DA4ECB0C853A57B0A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98683A8F3DE4C22BC7BBF14BBA28D50">
    <w:name w:val="D98683A8F3DE4C22BC7BBF14BBA28D50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50E959E73794530965EDC85C38BE1DA">
    <w:name w:val="850E959E73794530965EDC85C38BE1DA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72051B89F1C4D3A82FDE3A426DCF577">
    <w:name w:val="D72051B89F1C4D3A82FDE3A426DCF577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6DF97B666144EE695E90EBBA02BC8A5">
    <w:name w:val="56DF97B666144EE695E90EBBA02BC8A5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89E45C57F8B42E19EAE9A07BD6B86A0">
    <w:name w:val="389E45C57F8B42E19EAE9A07BD6B86A0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C2926379ED140068E0252031206C774">
    <w:name w:val="3C2926379ED140068E0252031206C774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6E51FBACD3A47CB8FBF50F91D38E765">
    <w:name w:val="26E51FBACD3A47CB8FBF50F91D38E765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B4ECA30F38E428E80F3077FC958AC15">
    <w:name w:val="7B4ECA30F38E428E80F3077FC958AC15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C874C3C08F44FE2BBE9D8CD4E8E0F57">
    <w:name w:val="3C874C3C08F44FE2BBE9D8CD4E8E0F57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3CF3950CAE84424ADE417278C8CA8AA">
    <w:name w:val="B3CF3950CAE84424ADE417278C8CA8AA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28964EC1A9B4F56B4AE81099BDC4875">
    <w:name w:val="228964EC1A9B4F56B4AE81099BDC4875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DCC5A7C288E4FECBB74739A68844CAA">
    <w:name w:val="8DCC5A7C288E4FECBB74739A68844CAA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C82207DD16F4DB6ABDE239B94F6887D">
    <w:name w:val="CC82207DD16F4DB6ABDE239B94F6887D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EC8B8F2EE894302ABA25E2BA4D79DAB">
    <w:name w:val="5EC8B8F2EE894302ABA25E2BA4D79DAB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37AD4BD75F5432E9B354891EC18AAEA">
    <w:name w:val="837AD4BD75F5432E9B354891EC18AAEA"/>
    <w:rsid w:val="008B49F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ENX-Theme">
  <a:themeElements>
    <a:clrScheme name="Euronext 2021">
      <a:dk1>
        <a:srgbClr val="008D7F"/>
      </a:dk1>
      <a:lt1>
        <a:srgbClr val="FFFFFF"/>
      </a:lt1>
      <a:dk2>
        <a:srgbClr val="06262D"/>
      </a:dk2>
      <a:lt2>
        <a:srgbClr val="D0D3D4"/>
      </a:lt2>
      <a:accent1>
        <a:srgbClr val="003934"/>
      </a:accent1>
      <a:accent2>
        <a:srgbClr val="00685E"/>
      </a:accent2>
      <a:accent3>
        <a:srgbClr val="009639"/>
      </a:accent3>
      <a:accent4>
        <a:srgbClr val="79D100"/>
      </a:accent4>
      <a:accent5>
        <a:srgbClr val="41B6E6"/>
      </a:accent5>
      <a:accent6>
        <a:srgbClr val="006928"/>
      </a:accent6>
      <a:hlink>
        <a:srgbClr val="008D7F"/>
      </a:hlink>
      <a:folHlink>
        <a:srgbClr val="40A99F"/>
      </a:folHlink>
    </a:clrScheme>
    <a:fontScheme name="Euronex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mpd="sng">
          <a:solidFill>
            <a:schemeClr val="tx2"/>
          </a:solidFill>
          <a:headEnd type="none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1000"/>
          </a:spcAft>
          <a:buClr>
            <a:srgbClr val="79D100"/>
          </a:buClr>
          <a:defRPr sz="1200" smtClean="0">
            <a:solidFill>
              <a:schemeClr val="bg2">
                <a:lumMod val="50000"/>
              </a:schemeClr>
            </a:solidFill>
            <a:latin typeface="+mn-lt"/>
            <a:cs typeface="Calibri" pitchFamily="34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ENX-Theme" id="{62AA677E-F3C0-43B4-B9AC-CF5A3C4D660A}" vid="{A9454171-E27D-4A3A-BD96-4DB32571888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26A1243CE9CB41A587F1BA21085F8F" ma:contentTypeVersion="13" ma:contentTypeDescription="Create a new document." ma:contentTypeScope="" ma:versionID="cb8f19fe1cff07d6d9619049468c50b7">
  <xsd:schema xmlns:xsd="http://www.w3.org/2001/XMLSchema" xmlns:xs="http://www.w3.org/2001/XMLSchema" xmlns:p="http://schemas.microsoft.com/office/2006/metadata/properties" xmlns:ns2="5b760817-29b4-4edd-a67d-a49b0790f4db" xmlns:ns3="cc6fec1b-1f30-4d31-a16c-526a57910cfe" targetNamespace="http://schemas.microsoft.com/office/2006/metadata/properties" ma:root="true" ma:fieldsID="fbbf01a09e6e2e2b12e1f47a1e070f3f" ns2:_="" ns3:_="">
    <xsd:import namespace="5b760817-29b4-4edd-a67d-a49b0790f4db"/>
    <xsd:import namespace="cc6fec1b-1f30-4d31-a16c-526a57910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x03a3__x03c7__x03cc__x03bb__x03b9__x03b1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760817-29b4-4edd-a67d-a49b0790f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24816e7-a35d-4210-8a49-a285d129a5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x03a3__x03c7__x03cc__x03bb__x03b9__x03b1_" ma:index="20" nillable="true" ma:displayName="Σχόλια" ma:format="Dropdown" ma:internalName="_x03a3__x03c7__x03cc__x03bb__x03b9__x03b1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fec1b-1f30-4d31-a16c-526a57910c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8be5f8d-e45a-423e-bd94-1b72cff55046}" ma:internalName="TaxCatchAll" ma:showField="CatchAllData" ma:web="cc6fec1b-1f30-4d31-a16c-526a57910c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6fec1b-1f30-4d31-a16c-526a57910cfe" xsi:nil="true"/>
    <lcf76f155ced4ddcb4097134ff3c332f xmlns="5b760817-29b4-4edd-a67d-a49b0790f4db">
      <Terms xmlns="http://schemas.microsoft.com/office/infopath/2007/PartnerControls"/>
    </lcf76f155ced4ddcb4097134ff3c332f>
    <_x03a3__x03c7__x03cc__x03bb__x03b9__x03b1_ xmlns="5b760817-29b4-4edd-a67d-a49b0790f4db" xsi:nil="true"/>
  </documentManagement>
</p:properties>
</file>

<file path=customXml/item5.xml><?xml version="1.0" encoding="utf-8"?>
<sisl xmlns:xsd="http://www.w3.org/2001/XMLSchema" xmlns:xsi="http://www.w3.org/2001/XMLSchema-instance" xmlns="http://www.boldonjames.com/2008/01/sie/internal/label" sislVersion="0" policy="498f2868-5c8e-42be-8748-1dd57ec22400" origin="userSelected">
  <element uid="e1b78b3b-82e9-4119-9560-0cb4caf96acf" value=""/>
  <element uid="8f474eef-e083-4422-b797-1a6717904cd3" value=""/>
</sisl>
</file>

<file path=customXml/itemProps1.xml><?xml version="1.0" encoding="utf-8"?>
<ds:datastoreItem xmlns:ds="http://schemas.openxmlformats.org/officeDocument/2006/customXml" ds:itemID="{5E96C5E3-60F9-471C-A65D-65479A259A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A995EF-CA70-441D-85CD-96D953465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760817-29b4-4edd-a67d-a49b0790f4db"/>
    <ds:schemaRef ds:uri="cc6fec1b-1f30-4d31-a16c-526a57910c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ADF399-DA4E-4410-9072-57EA6EC9D3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EE89D8-CBA4-4E01-A9C9-1D389DC49025}">
  <ds:schemaRefs>
    <ds:schemaRef ds:uri="http://schemas.microsoft.com/office/2006/metadata/properties"/>
    <ds:schemaRef ds:uri="http://schemas.microsoft.com/office/infopath/2007/PartnerControls"/>
    <ds:schemaRef ds:uri="cc6fec1b-1f30-4d31-a16c-526a57910cfe"/>
    <ds:schemaRef ds:uri="5b760817-29b4-4edd-a67d-a49b0790f4db"/>
  </ds:schemaRefs>
</ds:datastoreItem>
</file>

<file path=customXml/itemProps5.xml><?xml version="1.0" encoding="utf-8"?>
<ds:datastoreItem xmlns:ds="http://schemas.openxmlformats.org/officeDocument/2006/customXml" ds:itemID="{435BE739-8BD3-49BC-A32A-BB6BE6368EB0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ENX_Word-2026_Template</Template>
  <TotalTime>16</TotalTime>
  <Pages>4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Xenos, Aggelos</dc:creator>
  <cp:keywords>ΔΗΜΟΣΙΟ ΜΕ ΠΝΕΥΜΑΤΙΚΑ ΔΙΚΑΙΩΜΑΤΑ (PUBLIC IPRs)ΕΛΛΗΝΙΚΗ (GREEK)</cp:keywords>
  <cp:lastModifiedBy>Kontoura, Ioanna</cp:lastModifiedBy>
  <cp:revision>14</cp:revision>
  <cp:lastPrinted>2024-01-17T12:46:00Z</cp:lastPrinted>
  <dcterms:created xsi:type="dcterms:W3CDTF">2026-04-05T17:40:00Z</dcterms:created>
  <dcterms:modified xsi:type="dcterms:W3CDTF">2026-04-15T10:03:00Z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9072579e-37a2-4431-8adf-d67af1097c92</vt:lpwstr>
  </property>
  <property fmtid="{D5CDD505-2E9C-101B-9397-08002B2CF9AE}" pid="3" name="bjSaver">
    <vt:lpwstr>VLHUggXEDRSD8vDH3VFXleONyNbeAyf2</vt:lpwstr>
  </property>
  <property fmtid="{D5CDD505-2E9C-101B-9397-08002B2CF9AE}" pid="4" name="bjDocumentSecurityLabel">
    <vt:lpwstr>ΔΗΜΟΣΙΟ ΜΕ ΠΝΕΥΜΑΤΙΚΑ ΔΙΚΑΙΩΜΑΤΑ (PUBLIC IPRs)</vt:lpwstr>
  </property>
  <property fmtid="{D5CDD505-2E9C-101B-9397-08002B2CF9AE}" pid="5" name="bjClsUserRVM">
    <vt:lpwstr>[]</vt:lpwstr>
  </property>
  <property fmtid="{D5CDD505-2E9C-101B-9397-08002B2CF9AE}" pid="6" name="ContentTypeId">
    <vt:lpwstr>0x010100F426A1243CE9CB41A587F1BA21085F8F</vt:lpwstr>
  </property>
  <property fmtid="{D5CDD505-2E9C-101B-9397-08002B2CF9AE}" pid="7" name="bjDocumentLabelXML">
    <vt:lpwstr>&lt;?xml version="1.0" encoding="us-ascii"?&gt;&lt;sisl xmlns:xsd="http://www.w3.org/2001/XMLSchema" xmlns:xsi="http://www.w3.org/2001/XMLSchema-instance" sislVersion="0" policy="498f2868-5c8e-42be-8748-1dd57ec22400" origin="userSelected" xmlns="http://www.boldonj</vt:lpwstr>
  </property>
  <property fmtid="{D5CDD505-2E9C-101B-9397-08002B2CF9AE}" pid="8" name="bjDocumentLabelXML-0">
    <vt:lpwstr>ames.com/2008/01/sie/internal/label"&gt;&lt;element uid="e1b78b3b-82e9-4119-9560-0cb4caf96acf" value="" /&gt;&lt;element uid="8f474eef-e083-4422-b797-1a6717904cd3" value="" /&gt;&lt;/sisl&gt;</vt:lpwstr>
  </property>
</Properties>
</file>