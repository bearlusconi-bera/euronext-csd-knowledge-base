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8E09" w14:textId="4342B2F0" w:rsidR="007C7CCA" w:rsidRPr="00571359" w:rsidRDefault="00571359" w:rsidP="002934A5">
      <w:pPr>
        <w:pStyle w:val="Heading1"/>
        <w:numPr>
          <w:ilvl w:val="0"/>
          <w:numId w:val="0"/>
        </w:numPr>
        <w:rPr>
          <w:lang w:val="en-US"/>
        </w:rPr>
      </w:pPr>
      <w:r w:rsidRPr="00571359">
        <w:rPr>
          <w:lang w:val="en-US"/>
        </w:rPr>
        <w:t>APPLICATION FOR PROVIDING INFORMATION IN CASE OF SUCCESSION</w:t>
      </w:r>
    </w:p>
    <w:p w14:paraId="532C50B9" w14:textId="77777777" w:rsidR="00190E79" w:rsidRPr="00571359" w:rsidRDefault="00190E79" w:rsidP="00CF301F">
      <w:pPr>
        <w:tabs>
          <w:tab w:val="left" w:pos="7353"/>
          <w:tab w:val="right" w:pos="9639"/>
        </w:tabs>
        <w:spacing w:after="0"/>
        <w:rPr>
          <w:rFonts w:ascii="Manrope" w:hAnsi="Manrope" w:cstheme="minorHAnsi"/>
          <w:b/>
          <w:lang w:val="en-US"/>
        </w:rPr>
      </w:pPr>
    </w:p>
    <w:p w14:paraId="608EFE37" w14:textId="1F836556" w:rsidR="002934A5" w:rsidRPr="00571359" w:rsidRDefault="00571359" w:rsidP="002934A5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To</w:t>
      </w:r>
      <w:r w:rsidR="002934A5"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: </w:t>
      </w:r>
      <w:r w:rsidR="002934A5" w:rsidRPr="00571359"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 xml:space="preserve">Euronext Securities Athens       </w:t>
      </w:r>
    </w:p>
    <w:p w14:paraId="68BB77F8" w14:textId="438484AC" w:rsidR="002934A5" w:rsidRPr="00571359" w:rsidRDefault="00571359" w:rsidP="00571359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Accounts &amp; Registry Services Department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110 Athinon Ave, 104 42 Athens Gr</w:t>
      </w:r>
      <w:r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br/>
      </w:r>
      <w:r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Email: </w:t>
      </w:r>
      <w:hyperlink r:id="rId12" w:history="1">
        <w:r w:rsidR="00036802" w:rsidRPr="00FC71C4">
          <w:rPr>
            <w:rStyle w:val="Hyperlink"/>
            <w:rFonts w:ascii="Verdana" w:eastAsia="Verdana" w:hAnsi="Verdana" w:cs="Verdana"/>
            <w:bCs/>
            <w:sz w:val="24"/>
            <w:szCs w:val="24"/>
            <w:lang w:val="en-US"/>
          </w:rPr>
          <w:t>ars-athens@euronext.com</w:t>
        </w:r>
      </w:hyperlink>
      <w:r w:rsidR="00036802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 xml:space="preserve"> </w:t>
      </w:r>
      <w:r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- phone +30 210 3366776</w:t>
      </w:r>
    </w:p>
    <w:p w14:paraId="7AF645D3" w14:textId="77777777" w:rsidR="002934A5" w:rsidRPr="00571359" w:rsidRDefault="002934A5" w:rsidP="002934A5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</w:p>
    <w:p w14:paraId="54E19C99" w14:textId="320F0A49" w:rsidR="002934A5" w:rsidRPr="00571359" w:rsidRDefault="00571359" w:rsidP="002934A5">
      <w:pPr>
        <w:tabs>
          <w:tab w:val="left" w:pos="7353"/>
          <w:tab w:val="right" w:pos="9639"/>
        </w:tabs>
        <w:spacing w:after="0"/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</w:pPr>
      <w:r>
        <w:rPr>
          <w:rFonts w:ascii="Verdana" w:eastAsia="Verdana" w:hAnsi="Verdana" w:cs="Verdana"/>
          <w:b/>
          <w:color w:val="008D7F"/>
          <w:sz w:val="24"/>
          <w:szCs w:val="24"/>
          <w:lang w:val="en-US"/>
        </w:rPr>
        <w:t>Date</w:t>
      </w:r>
      <w:r w:rsidR="002934A5" w:rsidRPr="00571359">
        <w:rPr>
          <w:rFonts w:ascii="Verdana" w:eastAsia="Verdana" w:hAnsi="Verdana" w:cs="Verdana"/>
          <w:bCs/>
          <w:color w:val="008D7F"/>
          <w:sz w:val="24"/>
          <w:szCs w:val="24"/>
          <w:lang w:val="en-US"/>
        </w:rPr>
        <w:t>:</w:t>
      </w:r>
      <w:r w:rsidR="002934A5" w:rsidRPr="00571359">
        <w:rPr>
          <w:rFonts w:ascii="Verdana" w:eastAsia="Verdana" w:hAnsi="Verdana" w:cs="Verdana"/>
          <w:b/>
          <w:bCs/>
          <w:color w:val="008D7F"/>
          <w:sz w:val="24"/>
          <w:szCs w:val="24"/>
          <w:lang w:val="en-US"/>
        </w:rPr>
        <w:t xml:space="preserve"> </w:t>
      </w:r>
      <w:sdt>
        <w:sdtPr>
          <w:rPr>
            <w:rFonts w:ascii="Verdana" w:eastAsia="Verdana" w:hAnsi="Verdana" w:cs="Verdana"/>
            <w:b/>
            <w:bCs/>
            <w:color w:val="008D7F"/>
            <w:sz w:val="24"/>
            <w:szCs w:val="24"/>
            <w:lang w:val="el-GR"/>
          </w:rPr>
          <w:id w:val="-1197618817"/>
          <w:placeholder>
            <w:docPart w:val="4DA28ACCC6984982B8E429781993F576"/>
          </w:placeholder>
          <w:showingPlcHdr/>
        </w:sdtPr>
        <w:sdtEndPr/>
        <w:sdtContent>
          <w:r w:rsidR="002934A5" w:rsidRPr="00571359">
            <w:rPr>
              <w:rFonts w:ascii="Verdana" w:eastAsia="Verdana" w:hAnsi="Verdana" w:cs="Verdana"/>
              <w:color w:val="808080"/>
              <w:sz w:val="24"/>
              <w:szCs w:val="24"/>
              <w:lang w:val="en-US"/>
            </w:rPr>
            <w:t>Click or tap here to enter text.</w:t>
          </w:r>
        </w:sdtContent>
      </w:sdt>
    </w:p>
    <w:p w14:paraId="22FAB813" w14:textId="77777777" w:rsidR="009B0BEA" w:rsidRPr="00571359" w:rsidRDefault="009B0BEA" w:rsidP="009B0BEA">
      <w:pPr>
        <w:tabs>
          <w:tab w:val="left" w:pos="7353"/>
          <w:tab w:val="right" w:pos="9639"/>
        </w:tabs>
        <w:spacing w:after="0"/>
        <w:rPr>
          <w:rFonts w:ascii="Manrope" w:hAnsi="Manrope" w:cstheme="minorHAnsi"/>
          <w:b/>
          <w:bCs/>
          <w:color w:val="008D7F" w:themeColor="text1"/>
          <w:sz w:val="18"/>
          <w:szCs w:val="18"/>
          <w:lang w:val="en-US"/>
        </w:rPr>
      </w:pPr>
    </w:p>
    <w:tbl>
      <w:tblPr>
        <w:tblStyle w:val="Table2"/>
        <w:tblW w:w="5000" w:type="pct"/>
        <w:tblLook w:val="04A0" w:firstRow="1" w:lastRow="0" w:firstColumn="1" w:lastColumn="0" w:noHBand="0" w:noVBand="1"/>
      </w:tblPr>
      <w:tblGrid>
        <w:gridCol w:w="5752"/>
        <w:gridCol w:w="4454"/>
      </w:tblGrid>
      <w:tr w:rsidR="006D6010" w:rsidRPr="00094762" w14:paraId="086E3BC4" w14:textId="77777777" w:rsidTr="006D6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shd w:val="clear" w:color="auto" w:fill="008D7F" w:themeFill="text1"/>
          </w:tcPr>
          <w:p w14:paraId="0914BAB3" w14:textId="3D726CE8" w:rsidR="006D6010" w:rsidRPr="00094762" w:rsidRDefault="00571359" w:rsidP="006D6010">
            <w:pPr>
              <w:pStyle w:val="TableHeader"/>
              <w:rPr>
                <w:lang w:val="el-GR"/>
              </w:rPr>
            </w:pPr>
            <w:r w:rsidRPr="00571359">
              <w:rPr>
                <w:lang w:val="el-GR"/>
              </w:rPr>
              <w:t>Applicant’s Data</w:t>
            </w:r>
          </w:p>
        </w:tc>
        <w:tc>
          <w:tcPr>
            <w:tcW w:w="2182" w:type="pct"/>
            <w:shd w:val="clear" w:color="auto" w:fill="008D7F" w:themeFill="text1"/>
          </w:tcPr>
          <w:p w14:paraId="42DD7408" w14:textId="49868091" w:rsidR="006D6010" w:rsidRPr="00094762" w:rsidRDefault="006D6010" w:rsidP="006D601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71359" w:rsidRPr="00094762" w14:paraId="693704A5" w14:textId="77777777" w:rsidTr="006D6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09CA2BE2" w14:textId="6A1A8437" w:rsidR="00571359" w:rsidRPr="00571359" w:rsidRDefault="00571359" w:rsidP="00571359">
            <w:pPr>
              <w:pStyle w:val="TableBody"/>
            </w:pPr>
            <w:r w:rsidRPr="00571359">
              <w:t>Surname / Name of the Legal Entity</w:t>
            </w:r>
          </w:p>
        </w:tc>
        <w:tc>
          <w:tcPr>
            <w:tcW w:w="2182" w:type="pct"/>
          </w:tcPr>
          <w:p w14:paraId="2C02244A" w14:textId="7E817DEF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823892003"/>
                <w:placeholder>
                  <w:docPart w:val="4AC804D8BD8749139BD1906BBB7E475F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0E2115A0" w14:textId="77777777" w:rsidTr="006D60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07F78BDF" w14:textId="762B536B" w:rsidR="00571359" w:rsidRPr="00571359" w:rsidRDefault="00571359" w:rsidP="00571359">
            <w:pPr>
              <w:pStyle w:val="TableBody"/>
            </w:pPr>
            <w:r w:rsidRPr="00571359">
              <w:t>Name</w:t>
            </w:r>
          </w:p>
        </w:tc>
        <w:tc>
          <w:tcPr>
            <w:tcW w:w="2182" w:type="pct"/>
          </w:tcPr>
          <w:p w14:paraId="0DDAF4B8" w14:textId="75EAFFF7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327566375"/>
                <w:placeholder>
                  <w:docPart w:val="C6A42D13FC464BC1998F8C1BB7091DC8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4952565E" w14:textId="77777777" w:rsidTr="006D6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26474F94" w14:textId="72743AB8" w:rsidR="00571359" w:rsidRPr="00571359" w:rsidRDefault="00571359" w:rsidP="00571359">
            <w:pPr>
              <w:pStyle w:val="TableBody"/>
            </w:pPr>
            <w:r w:rsidRPr="00571359">
              <w:t>Father’s Name</w:t>
            </w:r>
          </w:p>
        </w:tc>
        <w:tc>
          <w:tcPr>
            <w:tcW w:w="2182" w:type="pct"/>
          </w:tcPr>
          <w:p w14:paraId="07FDC884" w14:textId="045175DB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336232827"/>
                <w:placeholder>
                  <w:docPart w:val="E436B173E5314C36BB7E36DEAA97976D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5EF6375B" w14:textId="77777777" w:rsidTr="006D60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76C8273E" w14:textId="6F9D9B85" w:rsidR="00571359" w:rsidRPr="00571359" w:rsidRDefault="00571359" w:rsidP="00571359">
            <w:pPr>
              <w:pStyle w:val="TableBody"/>
            </w:pPr>
            <w:r w:rsidRPr="00571359">
              <w:t>Certificate (ID/PASSPORT/REGISTRATION NUMBER/OTHER)</w:t>
            </w:r>
          </w:p>
        </w:tc>
        <w:tc>
          <w:tcPr>
            <w:tcW w:w="2182" w:type="pct"/>
          </w:tcPr>
          <w:p w14:paraId="20B4A00D" w14:textId="1DF09974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518425251"/>
                <w:placeholder>
                  <w:docPart w:val="8148F863C75647218BDFCACA2A71C91E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4FBD388A" w14:textId="77777777" w:rsidTr="006D6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26B6975F" w14:textId="79A20B34" w:rsidR="00571359" w:rsidRPr="00571359" w:rsidRDefault="00571359" w:rsidP="00571359">
            <w:pPr>
              <w:pStyle w:val="TableBody"/>
            </w:pPr>
            <w:r w:rsidRPr="00571359">
              <w:t>Tax Identification Number</w:t>
            </w:r>
          </w:p>
        </w:tc>
        <w:tc>
          <w:tcPr>
            <w:tcW w:w="2182" w:type="pct"/>
          </w:tcPr>
          <w:p w14:paraId="085D71C4" w14:textId="64F4F46E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946897872"/>
                <w:placeholder>
                  <w:docPart w:val="4F6C695FE3224258905C6D8528F8AB36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606FA1A3" w14:textId="77777777" w:rsidTr="006D60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292ED842" w14:textId="5C650BB5" w:rsidR="00571359" w:rsidRPr="00571359" w:rsidRDefault="00571359" w:rsidP="00571359">
            <w:pPr>
              <w:pStyle w:val="TableBody"/>
            </w:pPr>
            <w:r w:rsidRPr="00571359">
              <w:t>Address (street, number, city, P.C.)</w:t>
            </w:r>
          </w:p>
        </w:tc>
        <w:tc>
          <w:tcPr>
            <w:tcW w:w="2182" w:type="pct"/>
          </w:tcPr>
          <w:p w14:paraId="157021AE" w14:textId="77ABA18F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303359518"/>
                <w:placeholder>
                  <w:docPart w:val="9E3D7340BDD04527AA2950CD30ADC08C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0A64E7A8" w14:textId="77777777" w:rsidTr="006D6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3598DE94" w14:textId="427540FC" w:rsidR="00571359" w:rsidRPr="00571359" w:rsidRDefault="00571359" w:rsidP="00571359">
            <w:pPr>
              <w:pStyle w:val="TableBody"/>
            </w:pPr>
            <w:r w:rsidRPr="00571359">
              <w:t>Mobile phone</w:t>
            </w:r>
          </w:p>
        </w:tc>
        <w:tc>
          <w:tcPr>
            <w:tcW w:w="2182" w:type="pct"/>
          </w:tcPr>
          <w:p w14:paraId="7510D3BA" w14:textId="4F64008C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600540169"/>
                <w:placeholder>
                  <w:docPart w:val="F4F099ECE0854F75A26C1039A7E3E014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74A5B354" w14:textId="77777777" w:rsidTr="006D60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5C17D0C0" w14:textId="7CD15F81" w:rsidR="00571359" w:rsidRPr="00571359" w:rsidRDefault="00571359" w:rsidP="00571359">
            <w:pPr>
              <w:pStyle w:val="TableBody"/>
            </w:pPr>
            <w:r w:rsidRPr="00571359">
              <w:t>E-mail</w:t>
            </w:r>
          </w:p>
        </w:tc>
        <w:tc>
          <w:tcPr>
            <w:tcW w:w="2182" w:type="pct"/>
          </w:tcPr>
          <w:p w14:paraId="4E679CAD" w14:textId="70D367C9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334951103"/>
                <w:placeholder>
                  <w:docPart w:val="862C0E6350DE4096A38CEC2F8C79B549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50F1B907" w14:textId="77777777" w:rsidR="002934A5" w:rsidRPr="00DA74EC" w:rsidRDefault="002934A5" w:rsidP="009B0BEA">
      <w:pPr>
        <w:tabs>
          <w:tab w:val="left" w:pos="7353"/>
          <w:tab w:val="right" w:pos="9639"/>
        </w:tabs>
        <w:spacing w:after="0"/>
        <w:rPr>
          <w:rFonts w:ascii="Manrope" w:hAnsi="Manrope" w:cstheme="minorHAnsi"/>
          <w:b/>
          <w:bCs/>
          <w:color w:val="008D7F" w:themeColor="text1"/>
          <w:sz w:val="18"/>
          <w:szCs w:val="18"/>
          <w:lang w:val="en-US"/>
        </w:rPr>
      </w:pPr>
    </w:p>
    <w:tbl>
      <w:tblPr>
        <w:tblStyle w:val="Table2"/>
        <w:tblW w:w="5000" w:type="pct"/>
        <w:tblLook w:val="04A0" w:firstRow="1" w:lastRow="0" w:firstColumn="1" w:lastColumn="0" w:noHBand="0" w:noVBand="1"/>
      </w:tblPr>
      <w:tblGrid>
        <w:gridCol w:w="5752"/>
        <w:gridCol w:w="4454"/>
      </w:tblGrid>
      <w:tr w:rsidR="006D6010" w:rsidRPr="00094762" w14:paraId="485B6567" w14:textId="77777777" w:rsidTr="00FD74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  <w:shd w:val="clear" w:color="auto" w:fill="008D7F" w:themeFill="text1"/>
          </w:tcPr>
          <w:p w14:paraId="2B38B495" w14:textId="3F90FAF9" w:rsidR="006D6010" w:rsidRPr="00094762" w:rsidRDefault="00571359" w:rsidP="00FD7464">
            <w:pPr>
              <w:pStyle w:val="TableHeader"/>
              <w:rPr>
                <w:lang w:val="el-GR"/>
              </w:rPr>
            </w:pPr>
            <w:r w:rsidRPr="00571359">
              <w:rPr>
                <w:lang w:val="el-GR"/>
              </w:rPr>
              <w:t>Deceased's Data</w:t>
            </w:r>
          </w:p>
        </w:tc>
        <w:tc>
          <w:tcPr>
            <w:tcW w:w="2182" w:type="pct"/>
            <w:shd w:val="clear" w:color="auto" w:fill="008D7F" w:themeFill="text1"/>
          </w:tcPr>
          <w:p w14:paraId="397493EB" w14:textId="77777777" w:rsidR="006D6010" w:rsidRPr="00094762" w:rsidRDefault="006D6010" w:rsidP="00FD7464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571359" w:rsidRPr="00094762" w14:paraId="169021EA" w14:textId="77777777" w:rsidTr="00FD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754E01BF" w14:textId="3821FCD4" w:rsidR="00571359" w:rsidRPr="00571359" w:rsidRDefault="00571359" w:rsidP="00571359">
            <w:pPr>
              <w:pStyle w:val="TableBody"/>
            </w:pPr>
            <w:r w:rsidRPr="00571359">
              <w:t>Surname</w:t>
            </w:r>
          </w:p>
        </w:tc>
        <w:tc>
          <w:tcPr>
            <w:tcW w:w="2182" w:type="pct"/>
          </w:tcPr>
          <w:p w14:paraId="4CA5FAB7" w14:textId="77777777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470438555"/>
                <w:placeholder>
                  <w:docPart w:val="74135197A7AF40278C37E907EC1B43D5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63BBDF27" w14:textId="77777777" w:rsidTr="00FD74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3271C2E9" w14:textId="43957324" w:rsidR="00571359" w:rsidRPr="00571359" w:rsidRDefault="00571359" w:rsidP="00571359">
            <w:pPr>
              <w:pStyle w:val="TableBody"/>
            </w:pPr>
            <w:r w:rsidRPr="00571359">
              <w:t>Name</w:t>
            </w:r>
          </w:p>
        </w:tc>
        <w:tc>
          <w:tcPr>
            <w:tcW w:w="2182" w:type="pct"/>
          </w:tcPr>
          <w:p w14:paraId="514F2143" w14:textId="77777777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70002115"/>
                <w:placeholder>
                  <w:docPart w:val="8B36D954415F4D5497B8EA583D574CB3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78A21C05" w14:textId="77777777" w:rsidTr="00FD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396CD6E0" w14:textId="59F7F1E5" w:rsidR="00571359" w:rsidRPr="00571359" w:rsidRDefault="00571359" w:rsidP="00571359">
            <w:pPr>
              <w:pStyle w:val="TableBody"/>
            </w:pPr>
            <w:r w:rsidRPr="00571359">
              <w:lastRenderedPageBreak/>
              <w:t>Father’s Name</w:t>
            </w:r>
          </w:p>
        </w:tc>
        <w:tc>
          <w:tcPr>
            <w:tcW w:w="2182" w:type="pct"/>
          </w:tcPr>
          <w:p w14:paraId="1F7C24F2" w14:textId="77777777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1029574146"/>
                <w:placeholder>
                  <w:docPart w:val="03B18C626A7A453FB356ECB9B627EDA3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39D721A5" w14:textId="77777777" w:rsidTr="00FD74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7E19F049" w14:textId="7C70ADF6" w:rsidR="00571359" w:rsidRPr="00571359" w:rsidRDefault="00571359" w:rsidP="00571359">
            <w:pPr>
              <w:pStyle w:val="TableBody"/>
            </w:pPr>
            <w:r w:rsidRPr="00571359">
              <w:t>Date of Birth</w:t>
            </w:r>
          </w:p>
        </w:tc>
        <w:tc>
          <w:tcPr>
            <w:tcW w:w="2182" w:type="pct"/>
          </w:tcPr>
          <w:p w14:paraId="4424261E" w14:textId="77777777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60096406"/>
                <w:placeholder>
                  <w:docPart w:val="50ADBD239A49480782A75721C8001441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77265780" w14:textId="77777777" w:rsidTr="00FD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0D327B21" w14:textId="59617AD1" w:rsidR="00571359" w:rsidRPr="00571359" w:rsidRDefault="00571359" w:rsidP="00571359">
            <w:pPr>
              <w:pStyle w:val="TableBody"/>
            </w:pPr>
            <w:r w:rsidRPr="00571359">
              <w:t>Certificate (ID/PASSPORT/REGISTRATION NUMBER/OTHER)</w:t>
            </w:r>
          </w:p>
        </w:tc>
        <w:tc>
          <w:tcPr>
            <w:tcW w:w="2182" w:type="pct"/>
          </w:tcPr>
          <w:p w14:paraId="64AA5FB4" w14:textId="77777777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438493118"/>
                <w:placeholder>
                  <w:docPart w:val="5E57E35F4BDC4F12AE3A8F2352553508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2C003612" w14:textId="77777777" w:rsidTr="00FD74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14F7C4E9" w14:textId="36C7909F" w:rsidR="00571359" w:rsidRPr="00571359" w:rsidRDefault="00571359" w:rsidP="00571359">
            <w:pPr>
              <w:pStyle w:val="TableBody"/>
            </w:pPr>
            <w:r w:rsidRPr="00571359">
              <w:t>Tax Identification Number</w:t>
            </w:r>
          </w:p>
        </w:tc>
        <w:tc>
          <w:tcPr>
            <w:tcW w:w="2182" w:type="pct"/>
          </w:tcPr>
          <w:p w14:paraId="0049D86B" w14:textId="77777777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25533965"/>
                <w:placeholder>
                  <w:docPart w:val="731637A2F7AC45EFA287902F8F6D73F1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7A71E52B" w14:textId="77777777" w:rsidTr="00FD74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1F272908" w14:textId="2F89C11D" w:rsidR="00571359" w:rsidRPr="00571359" w:rsidRDefault="00571359" w:rsidP="00571359">
            <w:pPr>
              <w:pStyle w:val="TableBody"/>
            </w:pPr>
            <w:r w:rsidRPr="00571359">
              <w:t xml:space="preserve">Social Security Number </w:t>
            </w:r>
          </w:p>
        </w:tc>
        <w:tc>
          <w:tcPr>
            <w:tcW w:w="2182" w:type="pct"/>
          </w:tcPr>
          <w:p w14:paraId="3C5DEDA0" w14:textId="77777777" w:rsidR="00571359" w:rsidRPr="00DA74EC" w:rsidRDefault="00571359" w:rsidP="0057135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-2042437408"/>
                <w:placeholder>
                  <w:docPart w:val="9F45D090AD4148E29B2037F1A089EDDE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71359" w:rsidRPr="00094762" w14:paraId="4821FF27" w14:textId="77777777" w:rsidTr="00FD74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8" w:type="pct"/>
          </w:tcPr>
          <w:p w14:paraId="7E719ED9" w14:textId="7FAEB29C" w:rsidR="00571359" w:rsidRPr="00571359" w:rsidRDefault="00571359" w:rsidP="00571359">
            <w:pPr>
              <w:pStyle w:val="TableBody"/>
            </w:pPr>
            <w:r w:rsidRPr="00571359">
              <w:t>Date of Death</w:t>
            </w:r>
          </w:p>
        </w:tc>
        <w:tc>
          <w:tcPr>
            <w:tcW w:w="2182" w:type="pct"/>
          </w:tcPr>
          <w:p w14:paraId="67E7F154" w14:textId="77777777" w:rsidR="00571359" w:rsidRPr="00DA74EC" w:rsidRDefault="00571359" w:rsidP="00571359">
            <w:pPr>
              <w:pStyle w:val="TableBody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DA74EC">
              <w:rPr>
                <w:lang w:val="en-US"/>
              </w:rPr>
              <w:t xml:space="preserve">: </w:t>
            </w:r>
            <w:sdt>
              <w:sdtPr>
                <w:rPr>
                  <w:lang w:val="el-GR"/>
                </w:rPr>
                <w:id w:val="1433171924"/>
                <w:placeholder>
                  <w:docPart w:val="3AD9B5B6AE884538B71FFCF03D3B9426"/>
                </w:placeholder>
                <w:showingPlcHdr/>
              </w:sdtPr>
              <w:sdtEndPr/>
              <w:sdtContent>
                <w:r w:rsidRPr="00DA74EC">
                  <w:rPr>
                    <w:rStyle w:val="PlaceholderText"/>
                    <w:color w:val="06262D" w:themeColor="text2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776B7039" w14:textId="4FA549CE" w:rsidR="002934A5" w:rsidRPr="00571359" w:rsidRDefault="00571359" w:rsidP="006D6010">
      <w:pPr>
        <w:pStyle w:val="BodyText"/>
        <w:rPr>
          <w:lang w:val="en-US"/>
        </w:rPr>
      </w:pPr>
      <w:r w:rsidRPr="00571359">
        <w:rPr>
          <w:lang w:val="en-US"/>
        </w:rPr>
        <w:t xml:space="preserve">The personal data will be processed, which is necessary for compliance with a legal obligation and for the performance of the task requested by the user as data subject. The company </w:t>
      </w:r>
      <w:r>
        <w:rPr>
          <w:lang w:val="en-US"/>
        </w:rPr>
        <w:t>Euronext Securities Athens</w:t>
      </w:r>
      <w:r w:rsidRPr="00571359">
        <w:rPr>
          <w:lang w:val="en-US"/>
        </w:rPr>
        <w:t xml:space="preserve"> processes the above personal data taking all possible security measures and complying with the legislative and regulatory framework on personal data protection, in accordance with what is specifically specified at </w:t>
      </w:r>
      <w:hyperlink r:id="rId13" w:history="1">
        <w:r w:rsidRPr="009B214D">
          <w:rPr>
            <w:rStyle w:val="Hyperlink"/>
            <w:lang w:val="en-US"/>
          </w:rPr>
          <w:t>https://athens.euronext.com/en/policy/personal-data-protection</w:t>
        </w:r>
      </w:hyperlink>
      <w:r>
        <w:rPr>
          <w:lang w:val="en-US"/>
        </w:rPr>
        <w:t xml:space="preserve"> </w:t>
      </w:r>
    </w:p>
    <w:p w14:paraId="00A1F773" w14:textId="77777777" w:rsidR="005A7F7C" w:rsidRPr="00571359" w:rsidRDefault="005A7F7C" w:rsidP="006D6010">
      <w:pPr>
        <w:pStyle w:val="BodyText"/>
        <w:rPr>
          <w:lang w:val="en-US"/>
        </w:rPr>
      </w:pPr>
    </w:p>
    <w:p w14:paraId="0021CD47" w14:textId="1AF9D0E8" w:rsidR="002934A5" w:rsidRPr="00094762" w:rsidRDefault="00571359" w:rsidP="006D6010">
      <w:pPr>
        <w:pStyle w:val="BodyText"/>
        <w:rPr>
          <w:lang w:val="el-GR"/>
        </w:rPr>
      </w:pPr>
      <w:r w:rsidRPr="00571359">
        <w:rPr>
          <w:lang w:val="el-GR"/>
        </w:rPr>
        <w:t>I declare that</w:t>
      </w:r>
      <w:r w:rsidR="002934A5" w:rsidRPr="00094762">
        <w:rPr>
          <w:lang w:val="el-GR"/>
        </w:rPr>
        <w:t>:</w:t>
      </w:r>
    </w:p>
    <w:p w14:paraId="5EED5B39" w14:textId="77777777" w:rsidR="00571359" w:rsidRPr="00571359" w:rsidRDefault="00571359" w:rsidP="00571359">
      <w:pPr>
        <w:pStyle w:val="ListBullet2"/>
        <w:ind w:left="360"/>
        <w:rPr>
          <w:lang w:val="en-US"/>
        </w:rPr>
      </w:pPr>
      <w:r w:rsidRPr="00571359">
        <w:rPr>
          <w:lang w:val="en-US"/>
        </w:rPr>
        <w:t>I am the legal heir of the deceased, and the personal information entered in this application is accurate.</w:t>
      </w:r>
    </w:p>
    <w:p w14:paraId="52D17E43" w14:textId="2A4B9F2F" w:rsidR="00571359" w:rsidRPr="00571359" w:rsidRDefault="00571359" w:rsidP="00571359">
      <w:pPr>
        <w:pStyle w:val="ListBullet2"/>
        <w:ind w:left="360"/>
        <w:rPr>
          <w:lang w:val="en-US"/>
        </w:rPr>
      </w:pPr>
      <w:r w:rsidRPr="00571359">
        <w:rPr>
          <w:lang w:val="en-US"/>
        </w:rPr>
        <w:t>I have taken note of the terms of providing the information service in case of inheritance as well as the related charges (</w:t>
      </w:r>
      <w:hyperlink r:id="rId14" w:history="1">
        <w:r w:rsidRPr="00571359">
          <w:rPr>
            <w:rStyle w:val="Hyperlink"/>
            <w:lang w:val="en-US"/>
          </w:rPr>
          <w:t>here</w:t>
        </w:r>
      </w:hyperlink>
      <w:r w:rsidRPr="00571359">
        <w:rPr>
          <w:lang w:val="en-US"/>
        </w:rPr>
        <w:t>), which I accept without reservation.</w:t>
      </w:r>
    </w:p>
    <w:p w14:paraId="49E5A10A" w14:textId="77777777" w:rsidR="00571359" w:rsidRPr="00571359" w:rsidRDefault="00571359" w:rsidP="00571359">
      <w:pPr>
        <w:pStyle w:val="ListBullet2"/>
        <w:ind w:left="360"/>
        <w:rPr>
          <w:lang w:val="en-US"/>
        </w:rPr>
      </w:pPr>
      <w:r w:rsidRPr="00571359">
        <w:rPr>
          <w:lang w:val="en-US"/>
        </w:rPr>
        <w:t>I will promptly fulfill the obligations I undertake with this application.</w:t>
      </w:r>
    </w:p>
    <w:p w14:paraId="151CEC49" w14:textId="5EFBB10F" w:rsidR="002934A5" w:rsidRPr="00571359" w:rsidRDefault="00571359" w:rsidP="00571359">
      <w:pPr>
        <w:pStyle w:val="ListBullet2"/>
        <w:ind w:left="360"/>
        <w:rPr>
          <w:lang w:val="en-US"/>
        </w:rPr>
      </w:pPr>
      <w:r w:rsidRPr="00571359">
        <w:rPr>
          <w:lang w:val="en-US"/>
        </w:rPr>
        <w:t xml:space="preserve">Any information and relevant instructions or notices from the competent </w:t>
      </w:r>
      <w:r w:rsidR="00DB622B">
        <w:rPr>
          <w:lang w:val="en-US"/>
        </w:rPr>
        <w:t>Euronext Securities Athens</w:t>
      </w:r>
      <w:r w:rsidRPr="00571359">
        <w:rPr>
          <w:lang w:val="en-US"/>
        </w:rPr>
        <w:t xml:space="preserve"> services for the service of this application, I accept to be sent to the email address and/or mobile phone number stated in this application</w:t>
      </w:r>
      <w:r w:rsidR="002934A5" w:rsidRPr="00571359">
        <w:rPr>
          <w:lang w:val="en-US"/>
        </w:rPr>
        <w:t>.</w:t>
      </w:r>
    </w:p>
    <w:p w14:paraId="2D9B981A" w14:textId="77777777" w:rsidR="005A7F7C" w:rsidRPr="00571359" w:rsidRDefault="005A7F7C" w:rsidP="006D6010">
      <w:pPr>
        <w:pStyle w:val="BodyText"/>
        <w:rPr>
          <w:lang w:val="en-US"/>
        </w:rPr>
      </w:pPr>
    </w:p>
    <w:p w14:paraId="792D6BA4" w14:textId="22A56E1D" w:rsidR="002934A5" w:rsidRPr="00571359" w:rsidRDefault="00571359" w:rsidP="006D6010">
      <w:pPr>
        <w:pStyle w:val="BodyText"/>
        <w:rPr>
          <w:lang w:val="en-US"/>
        </w:rPr>
      </w:pPr>
      <w:r w:rsidRPr="00571359">
        <w:rPr>
          <w:lang w:val="en-US"/>
        </w:rPr>
        <w:t>I attach the required legalizing documents and please, based on them, provide me with the following information from the D.S.S. (marked with [x])</w:t>
      </w:r>
      <w:r w:rsidR="002934A5" w:rsidRPr="00571359">
        <w:rPr>
          <w:lang w:val="en-US"/>
        </w:rPr>
        <w:t>:</w:t>
      </w:r>
    </w:p>
    <w:p w14:paraId="7FD74C22" w14:textId="799BD80A" w:rsidR="00273C5C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>The full data of the death person of the Investor’s Share after searching based on the above data</w:t>
      </w:r>
      <w:r w:rsidRPr="00571359">
        <w:rPr>
          <w:lang w:val="en-US"/>
        </w:rPr>
        <w:t>.</w:t>
      </w:r>
    </w:p>
    <w:p w14:paraId="27F57720" w14:textId="0A3F5A62" w:rsidR="00273C5C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lastRenderedPageBreak/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>Statement of balances with valuation, for the securities that were registered in the Securities Account of the deceased on the date (status of retroactive balances)</w:t>
      </w:r>
      <w:r w:rsidR="006D6010" w:rsidRPr="00571359">
        <w:rPr>
          <w:lang w:val="en-US"/>
        </w:rPr>
        <w:t>.</w:t>
      </w:r>
    </w:p>
    <w:p w14:paraId="352DD1A7" w14:textId="20170C1E" w:rsidR="00273C5C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>Statement of balances with valuation, for the securities that were registered in the Securities Account of the deceased on the date</w:t>
      </w:r>
      <w:r w:rsidRPr="00094762">
        <w:rPr>
          <w:rStyle w:val="FootnoteReference"/>
          <w:lang w:val="el-GR"/>
        </w:rPr>
        <w:footnoteReference w:id="1"/>
      </w:r>
      <w:r w:rsidRPr="00571359">
        <w:rPr>
          <w:lang w:val="en-US"/>
        </w:rPr>
        <w:t xml:space="preserve"> </w:t>
      </w:r>
      <w:sdt>
        <w:sdtPr>
          <w:rPr>
            <w:lang w:val="el-GR"/>
          </w:rPr>
          <w:id w:val="1585264047"/>
          <w:placeholder>
            <w:docPart w:val="FF925E9984734AA99435A3381C43FDAC"/>
          </w:placeholder>
          <w:showingPlcHdr/>
        </w:sdtPr>
        <w:sdtEndPr/>
        <w:sdtContent>
          <w:r w:rsidRPr="00571359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p w14:paraId="1A0CCA0A" w14:textId="44A2DCCF" w:rsidR="00273C5C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>The present balance of the account of the death person</w:t>
      </w:r>
      <w:r w:rsidRPr="00571359">
        <w:rPr>
          <w:lang w:val="en-US"/>
        </w:rPr>
        <w:t>.</w:t>
      </w:r>
    </w:p>
    <w:p w14:paraId="286AC8A7" w14:textId="34CD5782" w:rsidR="00273C5C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 xml:space="preserve">The transactions of the account during the time period from </w:t>
      </w:r>
      <w:sdt>
        <w:sdtPr>
          <w:rPr>
            <w:lang w:val="el-GR"/>
          </w:rPr>
          <w:id w:val="-1293512084"/>
          <w:placeholder>
            <w:docPart w:val="0961404C39AC4557A418A44B816FD17E"/>
          </w:placeholder>
        </w:sdtPr>
        <w:sdtEndPr/>
        <w:sdtContent>
          <w:sdt>
            <w:sdtPr>
              <w:rPr>
                <w:lang w:val="el-GR"/>
              </w:rPr>
              <w:id w:val="1131291545"/>
              <w:placeholder>
                <w:docPart w:val="187F40443C1B49B39EA72B3098220D95"/>
              </w:placeholder>
              <w:showingPlcHdr/>
            </w:sdtPr>
            <w:sdtEndPr/>
            <w:sdtContent>
              <w:r w:rsidRPr="00571359">
                <w:rPr>
                  <w:rStyle w:val="PlaceholderText"/>
                  <w:color w:val="06262D" w:themeColor="text2"/>
                  <w:lang w:val="en-US"/>
                </w:rPr>
                <w:t>Click or tap here to enter text.</w:t>
              </w:r>
            </w:sdtContent>
          </w:sdt>
          <w:r w:rsidRPr="00571359">
            <w:rPr>
              <w:lang w:val="en-US"/>
            </w:rPr>
            <w:t xml:space="preserve">  </w:t>
          </w:r>
        </w:sdtContent>
      </w:sdt>
      <w:r w:rsidR="00571359">
        <w:rPr>
          <w:lang w:val="en-US"/>
        </w:rPr>
        <w:t>to</w:t>
      </w:r>
      <w:r w:rsidRPr="00571359">
        <w:rPr>
          <w:lang w:val="en-US"/>
        </w:rPr>
        <w:t xml:space="preserve">  </w:t>
      </w:r>
      <w:sdt>
        <w:sdtPr>
          <w:rPr>
            <w:lang w:val="el-GR"/>
          </w:rPr>
          <w:id w:val="-727225059"/>
          <w:placeholder>
            <w:docPart w:val="A94205A753BF4F7E94524D6E8CBBB0C1"/>
          </w:placeholder>
        </w:sdtPr>
        <w:sdtEndPr/>
        <w:sdtContent>
          <w:sdt>
            <w:sdtPr>
              <w:rPr>
                <w:lang w:val="el-GR"/>
              </w:rPr>
              <w:id w:val="1930847478"/>
              <w:placeholder>
                <w:docPart w:val="0100E69772D24BE8B4F24E47B39D86F4"/>
              </w:placeholder>
              <w:showingPlcHdr/>
            </w:sdtPr>
            <w:sdtEndPr/>
            <w:sdtContent>
              <w:r w:rsidRPr="00571359">
                <w:rPr>
                  <w:rStyle w:val="PlaceholderText"/>
                  <w:color w:val="06262D" w:themeColor="text2"/>
                  <w:lang w:val="en-US"/>
                </w:rPr>
                <w:t>Click or tap here to enter text.</w:t>
              </w:r>
            </w:sdtContent>
          </w:sdt>
        </w:sdtContent>
      </w:sdt>
    </w:p>
    <w:p w14:paraId="7B3EC93B" w14:textId="36FDCF16" w:rsidR="002934A5" w:rsidRPr="00571359" w:rsidRDefault="002934A5" w:rsidP="00273C5C">
      <w:pPr>
        <w:pStyle w:val="BodyText"/>
        <w:spacing w:before="240"/>
        <w:ind w:left="288" w:hanging="288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71359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571359" w:rsidRPr="00571359">
        <w:rPr>
          <w:lang w:val="en-US"/>
        </w:rPr>
        <w:t>Statement of cash distributions during the time after the death date</w:t>
      </w:r>
      <w:r w:rsidRPr="00571359">
        <w:rPr>
          <w:lang w:val="en-US"/>
        </w:rPr>
        <w:t>.</w:t>
      </w:r>
    </w:p>
    <w:p w14:paraId="5E295159" w14:textId="77777777" w:rsidR="00273C5C" w:rsidRPr="00571359" w:rsidRDefault="00273C5C" w:rsidP="006D6010">
      <w:pPr>
        <w:pStyle w:val="BodyText"/>
        <w:rPr>
          <w:lang w:val="en-US"/>
        </w:rPr>
      </w:pPr>
    </w:p>
    <w:p w14:paraId="4B43FD4D" w14:textId="0FE77E9D" w:rsidR="002934A5" w:rsidRPr="00157F60" w:rsidRDefault="00157F60" w:rsidP="006D6010">
      <w:pPr>
        <w:pStyle w:val="BodyText"/>
        <w:rPr>
          <w:lang w:val="en-US"/>
        </w:rPr>
      </w:pPr>
      <w:r w:rsidRPr="00157F60">
        <w:rPr>
          <w:lang w:val="en-US"/>
        </w:rPr>
        <w:t>I would like to receive the requested information according to the following (only one option should be marked with [x])</w:t>
      </w:r>
      <w:r w:rsidR="002934A5" w:rsidRPr="00157F60">
        <w:rPr>
          <w:lang w:val="en-US"/>
        </w:rPr>
        <w:t>:</w:t>
      </w:r>
    </w:p>
    <w:p w14:paraId="1FF4B7A1" w14:textId="665EBBC9" w:rsidR="002934A5" w:rsidRPr="00157F60" w:rsidRDefault="002934A5" w:rsidP="00273C5C">
      <w:pPr>
        <w:pStyle w:val="BodyText"/>
        <w:spacing w:before="240"/>
        <w:ind w:left="360" w:hanging="360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157F60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273C5C" w:rsidRPr="00157F60">
        <w:rPr>
          <w:lang w:val="en-US"/>
        </w:rPr>
        <w:t xml:space="preserve"> </w:t>
      </w:r>
      <w:r w:rsidR="00157F60" w:rsidRPr="00157F60">
        <w:rPr>
          <w:lang w:val="en-US"/>
        </w:rPr>
        <w:t>Through an encrypted electronic file at the email address of the present application and corresponding disclosure of the password</w:t>
      </w:r>
      <w:r w:rsidRPr="00157F60">
        <w:rPr>
          <w:lang w:val="en-US"/>
        </w:rPr>
        <w:t>.</w:t>
      </w:r>
    </w:p>
    <w:p w14:paraId="3B623D0C" w14:textId="29C37E6B" w:rsidR="002934A5" w:rsidRPr="00157F60" w:rsidRDefault="002934A5" w:rsidP="00273C5C">
      <w:pPr>
        <w:pStyle w:val="BodyText"/>
        <w:spacing w:before="240"/>
        <w:ind w:left="360" w:hanging="360"/>
        <w:rPr>
          <w:lang w:val="en-US"/>
        </w:rPr>
      </w:pPr>
      <w:r w:rsidRPr="00094762">
        <w:rPr>
          <w:lang w:val="el-GR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157F60">
        <w:rPr>
          <w:lang w:val="en-US"/>
        </w:rPr>
        <w:instrText xml:space="preserve"> FORMCHECKBOX </w:instrText>
      </w:r>
      <w:r w:rsidRPr="00094762">
        <w:rPr>
          <w:lang w:val="el-GR"/>
        </w:rPr>
      </w:r>
      <w:r w:rsidRPr="00094762">
        <w:rPr>
          <w:lang w:val="el-GR"/>
        </w:rPr>
        <w:fldChar w:fldCharType="separate"/>
      </w:r>
      <w:r w:rsidRPr="00094762">
        <w:rPr>
          <w:lang w:val="el-GR"/>
        </w:rPr>
        <w:fldChar w:fldCharType="end"/>
      </w:r>
      <w:r w:rsidR="00273C5C" w:rsidRPr="00157F60">
        <w:rPr>
          <w:lang w:val="en-US"/>
        </w:rPr>
        <w:t xml:space="preserve"> </w:t>
      </w:r>
      <w:r w:rsidR="00157F60" w:rsidRPr="00157F60">
        <w:rPr>
          <w:lang w:val="en-US"/>
        </w:rPr>
        <w:t>By postmail to the contact address of this application</w:t>
      </w:r>
      <w:r w:rsidRPr="00157F60">
        <w:rPr>
          <w:lang w:val="en-US"/>
        </w:rPr>
        <w:t>.</w:t>
      </w:r>
    </w:p>
    <w:p w14:paraId="0F383C28" w14:textId="77777777" w:rsidR="00E20BCC" w:rsidRDefault="00E20BCC" w:rsidP="006D6010">
      <w:pPr>
        <w:pStyle w:val="BodyText"/>
        <w:rPr>
          <w:b/>
          <w:bCs/>
          <w:lang w:val="en-US"/>
        </w:rPr>
      </w:pPr>
    </w:p>
    <w:p w14:paraId="58B6B14B" w14:textId="33318E98" w:rsidR="004F19C3" w:rsidRPr="00DA74EC" w:rsidRDefault="00157F60" w:rsidP="006D6010">
      <w:pPr>
        <w:pStyle w:val="BodyText"/>
        <w:rPr>
          <w:lang w:val="en-US"/>
        </w:rPr>
      </w:pPr>
      <w:r w:rsidRPr="00157F60">
        <w:rPr>
          <w:b/>
          <w:bCs/>
          <w:lang w:val="en-US"/>
        </w:rPr>
        <w:t>Applicant's signature</w:t>
      </w:r>
      <w:r w:rsidR="00F36527" w:rsidRPr="00094762">
        <w:rPr>
          <w:rStyle w:val="FootnoteReference"/>
          <w:lang w:val="el-GR"/>
        </w:rPr>
        <w:footnoteReference w:id="2"/>
      </w:r>
      <w:r w:rsidR="004F19C3" w:rsidRPr="00DA74EC">
        <w:rPr>
          <w:lang w:val="en-US"/>
        </w:rPr>
        <w:t xml:space="preserve">: </w:t>
      </w:r>
      <w:sdt>
        <w:sdtPr>
          <w:rPr>
            <w:lang w:val="el-GR"/>
          </w:rPr>
          <w:id w:val="484358808"/>
          <w:placeholder>
            <w:docPart w:val="9459C279562B492DBC257BC6903FA865"/>
          </w:placeholder>
          <w:showingPlcHdr/>
        </w:sdtPr>
        <w:sdtEndPr/>
        <w:sdtContent>
          <w:r w:rsidR="004F19C3" w:rsidRPr="00DA74EC">
            <w:rPr>
              <w:rStyle w:val="PlaceholderText"/>
              <w:color w:val="06262D" w:themeColor="text2"/>
              <w:lang w:val="en-US"/>
            </w:rPr>
            <w:t>Click or tap here to enter text.</w:t>
          </w:r>
        </w:sdtContent>
      </w:sdt>
    </w:p>
    <w:sectPr w:rsidR="004F19C3" w:rsidRPr="00DA74EC" w:rsidSect="00B43D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275" w:right="850" w:bottom="850" w:left="850" w:header="562" w:footer="4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6A42" w14:textId="77777777" w:rsidR="008D574B" w:rsidRDefault="008D574B" w:rsidP="00577ECD">
      <w:pPr>
        <w:spacing w:after="0"/>
      </w:pPr>
      <w:r>
        <w:separator/>
      </w:r>
    </w:p>
  </w:endnote>
  <w:endnote w:type="continuationSeparator" w:id="0">
    <w:p w14:paraId="327E3A54" w14:textId="77777777" w:rsidR="008D574B" w:rsidRDefault="008D574B" w:rsidP="00577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A8C0" w14:textId="77777777" w:rsidR="00127946" w:rsidRDefault="00127946" w:rsidP="00127946">
    <w:pPr>
      <w:pStyle w:val="Footer"/>
    </w:pPr>
  </w:p>
  <w:p w14:paraId="1E83DE97" w14:textId="77777777" w:rsidR="00127946" w:rsidRDefault="00127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069476"/>
      <w:docPartObj>
        <w:docPartGallery w:val="Page Numbers (Bottom of Page)"/>
        <w:docPartUnique/>
      </w:docPartObj>
    </w:sdtPr>
    <w:sdtEndPr/>
    <w:sdtContent>
      <w:p w14:paraId="6DCADA01" w14:textId="77777777" w:rsidR="00127946" w:rsidRDefault="00127946" w:rsidP="00127946">
        <w:pPr>
          <w:pStyle w:val="Footer"/>
        </w:pPr>
      </w:p>
      <w:p w14:paraId="1A1A5439" w14:textId="77777777" w:rsidR="00127946" w:rsidRDefault="00127946" w:rsidP="00127946">
        <w:pPr>
          <w:pStyle w:val="Footer"/>
        </w:pPr>
      </w:p>
      <w:p w14:paraId="7F1DCBEC" w14:textId="77777777" w:rsidR="00127946" w:rsidRPr="007F7505" w:rsidRDefault="00127946" w:rsidP="00127946">
        <w:pPr>
          <w:pStyle w:val="Footer"/>
        </w:pPr>
        <w:r w:rsidRPr="004512A4">
          <w:rPr>
            <w:color w:val="00685E" w:themeColor="accent2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8617C8F" wp14:editId="2F72FFBE">
                  <wp:simplePos x="0" y="0"/>
                  <wp:positionH relativeFrom="margin">
                    <wp:align>left</wp:align>
                  </wp:positionH>
                  <wp:positionV relativeFrom="paragraph">
                    <wp:posOffset>15991</wp:posOffset>
                  </wp:positionV>
                  <wp:extent cx="5276850" cy="1404620"/>
                  <wp:effectExtent l="0" t="0" r="0" b="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76850" cy="1404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6390C9" w14:textId="5526D716" w:rsidR="00B43D42" w:rsidRPr="00157F60" w:rsidRDefault="00157F60" w:rsidP="00127946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</w:pPr>
                              <w:r w:rsidRPr="00157F60"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APPLICATION FOR PROVIDING INFORMATION IN CASE OF SUCCESSION</w:t>
                              </w:r>
                            </w:p>
                            <w:p w14:paraId="63B266DE" w14:textId="208DCEDE" w:rsidR="00127946" w:rsidRPr="007764B1" w:rsidRDefault="00157F60" w:rsidP="00157F60">
                              <w:pPr>
                                <w:pStyle w:val="Footer"/>
                                <w:jc w:val="left"/>
                                <w:rPr>
                                  <w:b w:val="0"/>
                                  <w:bCs w:val="0"/>
                                  <w:color w:val="011D25"/>
                                </w:rPr>
                              </w:pPr>
                              <w:r>
                                <w:rPr>
                                  <w:b w:val="0"/>
                                  <w:bCs w:val="0"/>
                                  <w:color w:val="011D25"/>
                                  <w:lang w:val="en-US"/>
                                </w:rPr>
                                <w:t>VERSION</w:t>
                              </w:r>
                              <w:r w:rsidRPr="00157F60">
                                <w:rPr>
                                  <w:b w:val="0"/>
                                  <w:bCs w:val="0"/>
                                  <w:color w:val="011D25"/>
                                  <w:lang w:val="el-GR"/>
                                </w:rPr>
                                <w:t xml:space="preserve"> ΑPP025 (12/04/2024)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8617C8F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1.25pt;width:415.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" filled="f" stroked="f">
                  <v:textbox style="mso-fit-shape-to-text:t" inset="0,0,0,0">
                    <w:txbxContent>
                      <w:p w14:paraId="686390C9" w14:textId="5526D716" w:rsidR="00B43D42" w:rsidRPr="00157F60" w:rsidRDefault="00157F60" w:rsidP="00127946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</w:pPr>
                        <w:r w:rsidRPr="00157F60"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APPLICATION FOR PROVIDING INFORMATION IN CASE OF SUCCESSION</w:t>
                        </w:r>
                      </w:p>
                      <w:p w14:paraId="63B266DE" w14:textId="208DCEDE" w:rsidR="00127946" w:rsidRPr="007764B1" w:rsidRDefault="00157F60" w:rsidP="00157F60">
                        <w:pPr>
                          <w:pStyle w:val="Footer"/>
                          <w:jc w:val="left"/>
                          <w:rPr>
                            <w:b w:val="0"/>
                            <w:bCs w:val="0"/>
                            <w:color w:val="011D25"/>
                          </w:rPr>
                        </w:pPr>
                        <w:r>
                          <w:rPr>
                            <w:b w:val="0"/>
                            <w:bCs w:val="0"/>
                            <w:color w:val="011D25"/>
                            <w:lang w:val="en-US"/>
                          </w:rPr>
                          <w:t>VERSION</w:t>
                        </w:r>
                        <w:r w:rsidRPr="00157F60">
                          <w:rPr>
                            <w:b w:val="0"/>
                            <w:bCs w:val="0"/>
                            <w:color w:val="011D25"/>
                            <w:lang w:val="el-GR"/>
                          </w:rPr>
                          <w:t xml:space="preserve"> ΑPP025 (12/04/2024)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4512A4">
          <w:rPr>
            <w:color w:val="00685E" w:themeColor="accent2"/>
          </w:rPr>
          <w:fldChar w:fldCharType="begin"/>
        </w:r>
        <w:r w:rsidRPr="004512A4">
          <w:rPr>
            <w:color w:val="00685E" w:themeColor="accent2"/>
          </w:rPr>
          <w:instrText xml:space="preserve"> PAGE   \* MERGEFORMAT </w:instrText>
        </w:r>
        <w:r w:rsidRPr="004512A4">
          <w:rPr>
            <w:color w:val="00685E" w:themeColor="accent2"/>
          </w:rPr>
          <w:fldChar w:fldCharType="separate"/>
        </w:r>
        <w:r w:rsidRPr="004512A4">
          <w:rPr>
            <w:color w:val="00685E" w:themeColor="accent2"/>
          </w:rPr>
          <w:t>2</w:t>
        </w:r>
        <w:r w:rsidRPr="004512A4">
          <w:rPr>
            <w:color w:val="00685E" w:themeColor="accent2"/>
          </w:rPr>
          <w:fldChar w:fldCharType="end"/>
        </w:r>
      </w:p>
    </w:sdtContent>
  </w:sdt>
  <w:p w14:paraId="352505EF" w14:textId="77777777" w:rsidR="00127946" w:rsidRDefault="00127946" w:rsidP="00127946">
    <w:pPr>
      <w:pStyle w:val="Footer"/>
    </w:pPr>
  </w:p>
  <w:p w14:paraId="464F7575" w14:textId="0049F0E6" w:rsidR="009A7981" w:rsidRPr="009B0BEA" w:rsidRDefault="009A7981" w:rsidP="009A7981">
    <w:pPr>
      <w:spacing w:after="0"/>
      <w:rPr>
        <w:rFonts w:ascii="Manrope" w:hAnsi="Manrope" w:cs="Arial"/>
        <w:sz w:val="16"/>
        <w:szCs w:val="2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8E272" w14:textId="77777777" w:rsidR="00127946" w:rsidRDefault="00127946" w:rsidP="00127946">
    <w:pPr>
      <w:pStyle w:val="Footer"/>
    </w:pPr>
  </w:p>
  <w:p w14:paraId="1BB5151B" w14:textId="77777777" w:rsidR="00127946" w:rsidRDefault="00127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31F1F" w14:textId="77777777" w:rsidR="008D574B" w:rsidRPr="00273C5C" w:rsidRDefault="008D574B" w:rsidP="00273C5C">
      <w:pPr>
        <w:pStyle w:val="Footer"/>
        <w:jc w:val="left"/>
        <w:rPr>
          <w:lang w:val="en-US"/>
        </w:rPr>
      </w:pPr>
    </w:p>
  </w:footnote>
  <w:footnote w:type="continuationSeparator" w:id="0">
    <w:p w14:paraId="1EE60BB4" w14:textId="77777777" w:rsidR="008D574B" w:rsidRDefault="008D574B" w:rsidP="00577ECD">
      <w:pPr>
        <w:spacing w:after="0"/>
      </w:pPr>
      <w:r>
        <w:continuationSeparator/>
      </w:r>
    </w:p>
  </w:footnote>
  <w:footnote w:id="1">
    <w:p w14:paraId="4ABC894F" w14:textId="1F1D7638" w:rsidR="002934A5" w:rsidRPr="00157F60" w:rsidRDefault="002934A5" w:rsidP="00273C5C">
      <w:pPr>
        <w:pStyle w:val="Disclaimer"/>
        <w:rPr>
          <w:sz w:val="18"/>
          <w:szCs w:val="18"/>
          <w:lang w:val="en-US"/>
        </w:rPr>
      </w:pPr>
      <w:r w:rsidRPr="009B0BEA">
        <w:rPr>
          <w:rStyle w:val="FootnoteReference"/>
          <w:rFonts w:ascii="Manrope" w:hAnsi="Manrope"/>
          <w:i/>
          <w:iCs/>
          <w:sz w:val="18"/>
          <w:szCs w:val="18"/>
          <w:vertAlign w:val="subscript"/>
        </w:rPr>
        <w:footnoteRef/>
      </w:r>
      <w:r w:rsidRPr="00157F60">
        <w:rPr>
          <w:rStyle w:val="FootnoteReference"/>
          <w:rFonts w:ascii="Manrope" w:hAnsi="Manrope"/>
          <w:i/>
          <w:iCs/>
          <w:sz w:val="18"/>
          <w:szCs w:val="18"/>
          <w:vertAlign w:val="subscript"/>
          <w:lang w:val="en-US"/>
        </w:rPr>
        <w:t xml:space="preserve"> </w:t>
      </w:r>
      <w:r w:rsidR="00157F60" w:rsidRPr="00157F60">
        <w:rPr>
          <w:lang w:val="en-US"/>
        </w:rPr>
        <w:t>It is mentioned only in case of successive death</w:t>
      </w:r>
      <w:r w:rsidRPr="00157F60">
        <w:rPr>
          <w:lang w:val="en-US"/>
        </w:rPr>
        <w:t>.</w:t>
      </w:r>
    </w:p>
  </w:footnote>
  <w:footnote w:id="2">
    <w:p w14:paraId="77D0C195" w14:textId="22BBACE0" w:rsidR="00F36527" w:rsidRPr="00157F60" w:rsidRDefault="00F36527" w:rsidP="00273C5C">
      <w:pPr>
        <w:pStyle w:val="Disclaimer"/>
        <w:rPr>
          <w:lang w:val="en-US"/>
        </w:rPr>
      </w:pPr>
      <w:r w:rsidRPr="009B0BEA">
        <w:rPr>
          <w:rStyle w:val="FootnoteReference"/>
          <w:rFonts w:ascii="Manrope" w:hAnsi="Manrope"/>
          <w:i/>
          <w:iCs/>
          <w:sz w:val="18"/>
          <w:szCs w:val="18"/>
          <w:vertAlign w:val="subscript"/>
        </w:rPr>
        <w:footnoteRef/>
      </w:r>
      <w:r w:rsidRPr="00157F60">
        <w:rPr>
          <w:rStyle w:val="FootnoteReference"/>
          <w:rFonts w:ascii="Manrope" w:hAnsi="Manrope"/>
          <w:i/>
          <w:iCs/>
          <w:sz w:val="18"/>
          <w:szCs w:val="18"/>
          <w:vertAlign w:val="subscript"/>
          <w:lang w:val="en-US"/>
        </w:rPr>
        <w:t xml:space="preserve"> </w:t>
      </w:r>
      <w:r w:rsidR="00157F60" w:rsidRPr="00157F60">
        <w:rPr>
          <w:lang w:val="en-US"/>
        </w:rPr>
        <w:t xml:space="preserve">The submission of the application in any other way than the submission of it by hand to </w:t>
      </w:r>
      <w:r w:rsidR="00157F60">
        <w:rPr>
          <w:lang w:val="en-US"/>
        </w:rPr>
        <w:t>Euronext Securities Athens</w:t>
      </w:r>
      <w:r w:rsidR="00157F60" w:rsidRPr="00157F60">
        <w:rPr>
          <w:lang w:val="en-US"/>
        </w:rPr>
        <w:t xml:space="preserve"> by the applicant himself/herself, requires the attestation of the authenticity of his/her signature through an administrative authority or through the gov.gr service</w:t>
      </w:r>
      <w:r w:rsidRPr="00157F60"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A45B" w14:textId="77777777" w:rsidR="00127946" w:rsidRDefault="00127946" w:rsidP="00127946">
    <w:pPr>
      <w:pStyle w:val="Header"/>
    </w:pPr>
  </w:p>
  <w:p w14:paraId="7065A68B" w14:textId="77777777" w:rsidR="00127946" w:rsidRDefault="00127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EA89" w14:textId="77777777" w:rsidR="00B43D42" w:rsidRPr="00A80FBB" w:rsidRDefault="00B43D42" w:rsidP="00B43D42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</w:p>
  <w:p w14:paraId="605B5359" w14:textId="77777777" w:rsidR="00B43D42" w:rsidRPr="00A80FBB" w:rsidRDefault="00B43D42" w:rsidP="00B43D42">
    <w:pPr>
      <w:tabs>
        <w:tab w:val="center" w:pos="4513"/>
        <w:tab w:val="right" w:pos="9026"/>
      </w:tabs>
      <w:spacing w:before="0" w:after="0"/>
      <w:rPr>
        <w:rFonts w:ascii="Verdana" w:eastAsia="Verdana" w:hAnsi="Verdana" w:cs="Times New Roman"/>
      </w:rPr>
    </w:pPr>
    <w:r w:rsidRPr="00A80FBB">
      <w:rPr>
        <w:rFonts w:ascii="Verdana" w:eastAsia="Verdana" w:hAnsi="Verdana" w:cs="Times New Roman"/>
        <w:noProof/>
      </w:rPr>
      <w:drawing>
        <wp:anchor distT="0" distB="0" distL="114300" distR="114300" simplePos="0" relativeHeight="251663360" behindDoc="1" locked="0" layoutInCell="1" allowOverlap="1" wp14:anchorId="3BAC11A6" wp14:editId="532DD5FC">
          <wp:simplePos x="0" y="0"/>
          <wp:positionH relativeFrom="margin">
            <wp:posOffset>3175</wp:posOffset>
          </wp:positionH>
          <wp:positionV relativeFrom="page">
            <wp:posOffset>548640</wp:posOffset>
          </wp:positionV>
          <wp:extent cx="2408240" cy="429768"/>
          <wp:effectExtent l="0" t="0" r="0" b="8890"/>
          <wp:wrapTight wrapText="bothSides">
            <wp:wrapPolygon edited="0">
              <wp:start x="513" y="0"/>
              <wp:lineTo x="0" y="2876"/>
              <wp:lineTo x="0" y="18213"/>
              <wp:lineTo x="1196" y="21089"/>
              <wp:lineTo x="2222" y="21089"/>
              <wp:lineTo x="2392" y="21089"/>
              <wp:lineTo x="3076" y="15337"/>
              <wp:lineTo x="21361" y="15337"/>
              <wp:lineTo x="21361" y="5751"/>
              <wp:lineTo x="1880" y="0"/>
              <wp:lineTo x="513" y="0"/>
            </wp:wrapPolygon>
          </wp:wrapTight>
          <wp:docPr id="1557651683" name="Picture 15576516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240" cy="4297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996569" w14:textId="77777777" w:rsidR="00B43D42" w:rsidRPr="00A80FBB" w:rsidRDefault="00B43D42" w:rsidP="00B43D42">
    <w:pPr>
      <w:pStyle w:val="Header"/>
    </w:pPr>
  </w:p>
  <w:p w14:paraId="59D42C15" w14:textId="77777777" w:rsidR="00B43D42" w:rsidRPr="002132B8" w:rsidRDefault="00B43D42" w:rsidP="00B43D42">
    <w:pPr>
      <w:pStyle w:val="Header"/>
    </w:pPr>
  </w:p>
  <w:p w14:paraId="623D2141" w14:textId="690079A7" w:rsidR="00577ECD" w:rsidRPr="00B43D42" w:rsidRDefault="00577ECD" w:rsidP="00B43D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5495" w14:textId="77777777" w:rsidR="00127946" w:rsidRDefault="00127946" w:rsidP="00127946">
    <w:pPr>
      <w:pStyle w:val="Header"/>
    </w:pPr>
  </w:p>
  <w:p w14:paraId="2B43191C" w14:textId="77777777" w:rsidR="00127946" w:rsidRDefault="00127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F222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3A61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E882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630BE7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3412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2E9A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AA293E"/>
    <w:lvl w:ilvl="0">
      <w:start w:val="1"/>
      <w:numFmt w:val="bullet"/>
      <w:pStyle w:val="ListBullet3"/>
      <w:lvlText w:val="−"/>
      <w:lvlJc w:val="left"/>
      <w:pPr>
        <w:tabs>
          <w:tab w:val="num" w:pos="1021"/>
        </w:tabs>
        <w:ind w:left="1021" w:hanging="341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EA5C5F9E"/>
    <w:lvl w:ilvl="0">
      <w:start w:val="1"/>
      <w:numFmt w:val="bullet"/>
      <w:pStyle w:val="ListBullet2"/>
      <w:lvlText w:val=""/>
      <w:lvlJc w:val="left"/>
      <w:pPr>
        <w:ind w:left="728" w:hanging="360"/>
      </w:pPr>
      <w:rPr>
        <w:rFonts w:ascii="Wingdings" w:hAnsi="Wingdings" w:hint="default"/>
        <w:color w:val="008D7F" w:themeColor="text1"/>
        <w:u w:color="FFFFFF" w:themeColor="background1"/>
      </w:rPr>
    </w:lvl>
  </w:abstractNum>
  <w:abstractNum w:abstractNumId="8" w15:restartNumberingAfterBreak="0">
    <w:nsid w:val="FFFFFF88"/>
    <w:multiLevelType w:val="singleLevel"/>
    <w:tmpl w:val="6614A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805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3F1438"/>
    <w:multiLevelType w:val="hybridMultilevel"/>
    <w:tmpl w:val="9798246E"/>
    <w:lvl w:ilvl="0" w:tplc="0408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A32FB4"/>
    <w:multiLevelType w:val="multilevel"/>
    <w:tmpl w:val="FBBACDBC"/>
    <w:numStyleLink w:val="Headings"/>
  </w:abstractNum>
  <w:abstractNum w:abstractNumId="12" w15:restartNumberingAfterBreak="0">
    <w:nsid w:val="0E352C34"/>
    <w:multiLevelType w:val="hybridMultilevel"/>
    <w:tmpl w:val="3A0C29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E6F6B43"/>
    <w:multiLevelType w:val="hybridMultilevel"/>
    <w:tmpl w:val="90A6C400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C06A67"/>
    <w:multiLevelType w:val="hybridMultilevel"/>
    <w:tmpl w:val="8A1AA5F4"/>
    <w:lvl w:ilvl="0" w:tplc="0408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0E82D22"/>
    <w:multiLevelType w:val="multilevel"/>
    <w:tmpl w:val="6B18FA8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58E6C57"/>
    <w:multiLevelType w:val="hybridMultilevel"/>
    <w:tmpl w:val="25F6C5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A91A62"/>
    <w:multiLevelType w:val="hybridMultilevel"/>
    <w:tmpl w:val="A8B6EECE"/>
    <w:lvl w:ilvl="0" w:tplc="82B28F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6B4F88"/>
    <w:multiLevelType w:val="multilevel"/>
    <w:tmpl w:val="E6725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ED25BE3"/>
    <w:multiLevelType w:val="multilevel"/>
    <w:tmpl w:val="8AAEBF9C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FCD095F"/>
    <w:multiLevelType w:val="multilevel"/>
    <w:tmpl w:val="89BC9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6A51EB1"/>
    <w:multiLevelType w:val="hybridMultilevel"/>
    <w:tmpl w:val="1EBA2B32"/>
    <w:lvl w:ilvl="0" w:tplc="9746E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CC4FB2"/>
    <w:multiLevelType w:val="hybridMultilevel"/>
    <w:tmpl w:val="6DB066C2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93237"/>
    <w:multiLevelType w:val="hybridMultilevel"/>
    <w:tmpl w:val="C6D45D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7494A"/>
    <w:multiLevelType w:val="multilevel"/>
    <w:tmpl w:val="FA30A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5FC063D"/>
    <w:multiLevelType w:val="multilevel"/>
    <w:tmpl w:val="FBBACDBC"/>
    <w:numStyleLink w:val="Headings"/>
  </w:abstractNum>
  <w:abstractNum w:abstractNumId="26" w15:restartNumberingAfterBreak="0">
    <w:nsid w:val="548D5B0E"/>
    <w:multiLevelType w:val="multilevel"/>
    <w:tmpl w:val="FBBACDBC"/>
    <w:numStyleLink w:val="Headings"/>
  </w:abstractNum>
  <w:abstractNum w:abstractNumId="27" w15:restartNumberingAfterBreak="0">
    <w:nsid w:val="5A6D55C4"/>
    <w:multiLevelType w:val="hybridMultilevel"/>
    <w:tmpl w:val="0D9A3E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5005F4"/>
    <w:multiLevelType w:val="hybridMultilevel"/>
    <w:tmpl w:val="00B44AD8"/>
    <w:lvl w:ilvl="0" w:tplc="711250B6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1B6CAD"/>
    <w:multiLevelType w:val="multilevel"/>
    <w:tmpl w:val="FBBACDBC"/>
    <w:styleLink w:val="Headings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CE85DA0"/>
    <w:multiLevelType w:val="hybridMultilevel"/>
    <w:tmpl w:val="6D2ED920"/>
    <w:lvl w:ilvl="0" w:tplc="A494350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8D7F" w:themeColor="text1"/>
        <w:u w:color="FFFFFF" w:themeColor="background1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84772"/>
    <w:multiLevelType w:val="hybridMultilevel"/>
    <w:tmpl w:val="53C665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50CFF"/>
    <w:multiLevelType w:val="multilevel"/>
    <w:tmpl w:val="372E5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Theme="majorHAnsi" w:hAnsiTheme="majorHAnsi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44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4344468"/>
    <w:multiLevelType w:val="hybridMultilevel"/>
    <w:tmpl w:val="1BF28F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F81182"/>
    <w:multiLevelType w:val="multilevel"/>
    <w:tmpl w:val="1B3628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19518672">
    <w:abstractNumId w:val="12"/>
  </w:num>
  <w:num w:numId="2" w16cid:durableId="637954387">
    <w:abstractNumId w:val="16"/>
  </w:num>
  <w:num w:numId="3" w16cid:durableId="419986852">
    <w:abstractNumId w:val="31"/>
  </w:num>
  <w:num w:numId="4" w16cid:durableId="110706826">
    <w:abstractNumId w:val="13"/>
  </w:num>
  <w:num w:numId="5" w16cid:durableId="1647314204">
    <w:abstractNumId w:val="28"/>
  </w:num>
  <w:num w:numId="6" w16cid:durableId="1257330460">
    <w:abstractNumId w:val="17"/>
  </w:num>
  <w:num w:numId="7" w16cid:durableId="257442740">
    <w:abstractNumId w:val="27"/>
  </w:num>
  <w:num w:numId="8" w16cid:durableId="1069959878">
    <w:abstractNumId w:val="10"/>
  </w:num>
  <w:num w:numId="9" w16cid:durableId="1084912910">
    <w:abstractNumId w:val="14"/>
  </w:num>
  <w:num w:numId="10" w16cid:durableId="811017513">
    <w:abstractNumId w:val="33"/>
  </w:num>
  <w:num w:numId="11" w16cid:durableId="1560509876">
    <w:abstractNumId w:val="22"/>
  </w:num>
  <w:num w:numId="12" w16cid:durableId="2062363495">
    <w:abstractNumId w:val="21"/>
  </w:num>
  <w:num w:numId="13" w16cid:durableId="866329237">
    <w:abstractNumId w:val="23"/>
  </w:num>
  <w:num w:numId="14" w16cid:durableId="35735678">
    <w:abstractNumId w:val="24"/>
  </w:num>
  <w:num w:numId="15" w16cid:durableId="1511791531">
    <w:abstractNumId w:val="2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color w:val="008D7F" w:themeColor="text1"/>
        </w:rPr>
      </w:lvl>
    </w:lvlOverride>
  </w:num>
  <w:num w:numId="16" w16cid:durableId="916596406">
    <w:abstractNumId w:val="11"/>
  </w:num>
  <w:num w:numId="17" w16cid:durableId="1592929461">
    <w:abstractNumId w:val="25"/>
  </w:num>
  <w:num w:numId="18" w16cid:durableId="1683434385">
    <w:abstractNumId w:val="26"/>
  </w:num>
  <w:num w:numId="19" w16cid:durableId="1166745835">
    <w:abstractNumId w:val="7"/>
  </w:num>
  <w:num w:numId="20" w16cid:durableId="881551938">
    <w:abstractNumId w:val="6"/>
  </w:num>
  <w:num w:numId="21" w16cid:durableId="446000812">
    <w:abstractNumId w:val="30"/>
  </w:num>
  <w:num w:numId="22" w16cid:durableId="2024818895">
    <w:abstractNumId w:val="5"/>
  </w:num>
  <w:num w:numId="23" w16cid:durableId="1441754050">
    <w:abstractNumId w:val="4"/>
  </w:num>
  <w:num w:numId="24" w16cid:durableId="2097744341">
    <w:abstractNumId w:val="8"/>
  </w:num>
  <w:num w:numId="25" w16cid:durableId="1532911812">
    <w:abstractNumId w:val="3"/>
  </w:num>
  <w:num w:numId="26" w16cid:durableId="186914335">
    <w:abstractNumId w:val="2"/>
  </w:num>
  <w:num w:numId="27" w16cid:durableId="448083411">
    <w:abstractNumId w:val="1"/>
  </w:num>
  <w:num w:numId="28" w16cid:durableId="1917590567">
    <w:abstractNumId w:val="0"/>
  </w:num>
  <w:num w:numId="29" w16cid:durableId="512643783">
    <w:abstractNumId w:val="9"/>
  </w:num>
  <w:num w:numId="30" w16cid:durableId="203910817">
    <w:abstractNumId w:val="19"/>
  </w:num>
  <w:num w:numId="31" w16cid:durableId="1425690956">
    <w:abstractNumId w:val="34"/>
  </w:num>
  <w:num w:numId="32" w16cid:durableId="490407268">
    <w:abstractNumId w:val="18"/>
  </w:num>
  <w:num w:numId="33" w16cid:durableId="1074427245">
    <w:abstractNumId w:val="15"/>
  </w:num>
  <w:num w:numId="34" w16cid:durableId="207346059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310548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00022595">
    <w:abstractNumId w:val="20"/>
  </w:num>
  <w:num w:numId="37" w16cid:durableId="1125536885">
    <w:abstractNumId w:val="32"/>
  </w:num>
  <w:num w:numId="38" w16cid:durableId="1327052979">
    <w:abstractNumId w:val="29"/>
    <w:lvlOverride w:ilvl="3">
      <w:lvl w:ilvl="3">
        <w:start w:val="1"/>
        <w:numFmt w:val="decimal"/>
        <w:pStyle w:val="Heading4"/>
        <w:lvlText w:val="%1.%2.%3.%4"/>
        <w:lvlJc w:val="left"/>
        <w:pPr>
          <w:ind w:left="1440" w:hanging="360"/>
        </w:pPr>
        <w:rPr>
          <w:rFonts w:asciiTheme="majorHAnsi" w:hAnsiTheme="majorHAnsi" w:hint="default"/>
          <w:b/>
          <w:bCs w:val="0"/>
          <w:i w:val="0"/>
          <w:sz w:val="20"/>
        </w:rPr>
      </w:lvl>
    </w:lvlOverride>
  </w:num>
  <w:num w:numId="39" w16cid:durableId="415248059">
    <w:abstractNumId w:val="30"/>
    <w:lvlOverride w:ilvl="0">
      <w:startOverride w:val="1"/>
    </w:lvlOverride>
  </w:num>
  <w:num w:numId="40" w16cid:durableId="2015060777">
    <w:abstractNumId w:val="7"/>
    <w:lvlOverride w:ilvl="0">
      <w:startOverride w:val="1"/>
    </w:lvlOverride>
  </w:num>
  <w:num w:numId="41" w16cid:durableId="1532299693">
    <w:abstractNumId w:val="7"/>
    <w:lvlOverride w:ilvl="0">
      <w:startOverride w:val="1"/>
    </w:lvlOverride>
  </w:num>
  <w:num w:numId="42" w16cid:durableId="180821622">
    <w:abstractNumId w:val="7"/>
    <w:lvlOverride w:ilvl="0">
      <w:startOverride w:val="1"/>
    </w:lvlOverride>
  </w:num>
  <w:num w:numId="43" w16cid:durableId="2882456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ocumentProtection w:edit="forms" w:enforcement="1" w:cryptProviderType="rsaAES" w:cryptAlgorithmClass="hash" w:cryptAlgorithmType="typeAny" w:cryptAlgorithmSid="14" w:cryptSpinCount="100000" w:hash="77ptW9d6Q3TkdhPlr+f4WRO4Wea/EGxNi9hasbozZ6vkWgNAx26Cb0mEujj3BoE0+jM/rF96dJ+WiJlaUEKCew==" w:salt="oxINb+FLGTpW30r96np2P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ECD"/>
    <w:rsid w:val="00000CA3"/>
    <w:rsid w:val="00002A4A"/>
    <w:rsid w:val="000072FC"/>
    <w:rsid w:val="0000780E"/>
    <w:rsid w:val="0001777B"/>
    <w:rsid w:val="0002051F"/>
    <w:rsid w:val="00023694"/>
    <w:rsid w:val="0002448A"/>
    <w:rsid w:val="00036802"/>
    <w:rsid w:val="000449B0"/>
    <w:rsid w:val="00046354"/>
    <w:rsid w:val="000579FA"/>
    <w:rsid w:val="00084D04"/>
    <w:rsid w:val="000855C8"/>
    <w:rsid w:val="00090F9F"/>
    <w:rsid w:val="00094762"/>
    <w:rsid w:val="00096201"/>
    <w:rsid w:val="000A6F7D"/>
    <w:rsid w:val="000C32AB"/>
    <w:rsid w:val="000C7D19"/>
    <w:rsid w:val="000D7456"/>
    <w:rsid w:val="00112645"/>
    <w:rsid w:val="00120354"/>
    <w:rsid w:val="001247D4"/>
    <w:rsid w:val="00127946"/>
    <w:rsid w:val="001415F8"/>
    <w:rsid w:val="00157F60"/>
    <w:rsid w:val="0016067F"/>
    <w:rsid w:val="0016377A"/>
    <w:rsid w:val="00170314"/>
    <w:rsid w:val="00170C25"/>
    <w:rsid w:val="0017285F"/>
    <w:rsid w:val="001756FA"/>
    <w:rsid w:val="00190E79"/>
    <w:rsid w:val="00196255"/>
    <w:rsid w:val="001A3322"/>
    <w:rsid w:val="001A38F3"/>
    <w:rsid w:val="001A5C6A"/>
    <w:rsid w:val="001B3BEB"/>
    <w:rsid w:val="001C3617"/>
    <w:rsid w:val="001D37FE"/>
    <w:rsid w:val="001F4A21"/>
    <w:rsid w:val="00202F67"/>
    <w:rsid w:val="00214BE6"/>
    <w:rsid w:val="0023048B"/>
    <w:rsid w:val="00240EC8"/>
    <w:rsid w:val="00244A36"/>
    <w:rsid w:val="00253A9F"/>
    <w:rsid w:val="00254A9D"/>
    <w:rsid w:val="00256515"/>
    <w:rsid w:val="00263F55"/>
    <w:rsid w:val="002673CA"/>
    <w:rsid w:val="00273C5C"/>
    <w:rsid w:val="0027530A"/>
    <w:rsid w:val="002934A5"/>
    <w:rsid w:val="002B2220"/>
    <w:rsid w:val="002C1074"/>
    <w:rsid w:val="002C3CA1"/>
    <w:rsid w:val="002C77F0"/>
    <w:rsid w:val="002D0E42"/>
    <w:rsid w:val="002E4981"/>
    <w:rsid w:val="002F0559"/>
    <w:rsid w:val="002F0E60"/>
    <w:rsid w:val="002F2E8B"/>
    <w:rsid w:val="00322E2F"/>
    <w:rsid w:val="00323068"/>
    <w:rsid w:val="00333C4D"/>
    <w:rsid w:val="00337E63"/>
    <w:rsid w:val="00342BAA"/>
    <w:rsid w:val="00344EF1"/>
    <w:rsid w:val="003454A3"/>
    <w:rsid w:val="00362205"/>
    <w:rsid w:val="00375705"/>
    <w:rsid w:val="00377E2C"/>
    <w:rsid w:val="003917A9"/>
    <w:rsid w:val="00393F51"/>
    <w:rsid w:val="003960BF"/>
    <w:rsid w:val="00397703"/>
    <w:rsid w:val="003A2AF6"/>
    <w:rsid w:val="003B1893"/>
    <w:rsid w:val="003C3DCD"/>
    <w:rsid w:val="003D2ECD"/>
    <w:rsid w:val="003D3F4F"/>
    <w:rsid w:val="003D44BD"/>
    <w:rsid w:val="003F570F"/>
    <w:rsid w:val="00404CC0"/>
    <w:rsid w:val="00406E3B"/>
    <w:rsid w:val="00411CBA"/>
    <w:rsid w:val="0045094B"/>
    <w:rsid w:val="00472238"/>
    <w:rsid w:val="00484E6B"/>
    <w:rsid w:val="004879FA"/>
    <w:rsid w:val="00492A7C"/>
    <w:rsid w:val="004964DB"/>
    <w:rsid w:val="00496B8F"/>
    <w:rsid w:val="00497D93"/>
    <w:rsid w:val="004A2FFF"/>
    <w:rsid w:val="004A3242"/>
    <w:rsid w:val="004B1B84"/>
    <w:rsid w:val="004B5C17"/>
    <w:rsid w:val="004D1D36"/>
    <w:rsid w:val="004F19C3"/>
    <w:rsid w:val="004F56C2"/>
    <w:rsid w:val="00507C9A"/>
    <w:rsid w:val="00507DCA"/>
    <w:rsid w:val="00512C84"/>
    <w:rsid w:val="0051405B"/>
    <w:rsid w:val="00517CB8"/>
    <w:rsid w:val="00522325"/>
    <w:rsid w:val="005230FB"/>
    <w:rsid w:val="00527B46"/>
    <w:rsid w:val="00534C61"/>
    <w:rsid w:val="005519A1"/>
    <w:rsid w:val="00556F4F"/>
    <w:rsid w:val="00562DA8"/>
    <w:rsid w:val="00571359"/>
    <w:rsid w:val="00571407"/>
    <w:rsid w:val="00571E66"/>
    <w:rsid w:val="0057508A"/>
    <w:rsid w:val="00577ECD"/>
    <w:rsid w:val="005A5B31"/>
    <w:rsid w:val="005A7F7C"/>
    <w:rsid w:val="005B02FD"/>
    <w:rsid w:val="005D0380"/>
    <w:rsid w:val="005E0851"/>
    <w:rsid w:val="005F43B1"/>
    <w:rsid w:val="00603F04"/>
    <w:rsid w:val="00604640"/>
    <w:rsid w:val="00612384"/>
    <w:rsid w:val="0062037E"/>
    <w:rsid w:val="00625D60"/>
    <w:rsid w:val="0062769F"/>
    <w:rsid w:val="00650244"/>
    <w:rsid w:val="00673420"/>
    <w:rsid w:val="006745EF"/>
    <w:rsid w:val="0067491A"/>
    <w:rsid w:val="00675A14"/>
    <w:rsid w:val="00695F95"/>
    <w:rsid w:val="006A256F"/>
    <w:rsid w:val="006A2F71"/>
    <w:rsid w:val="006A64DA"/>
    <w:rsid w:val="006A69BA"/>
    <w:rsid w:val="006A6EC6"/>
    <w:rsid w:val="006B44ED"/>
    <w:rsid w:val="006C521E"/>
    <w:rsid w:val="006D6010"/>
    <w:rsid w:val="006F738C"/>
    <w:rsid w:val="00700862"/>
    <w:rsid w:val="00702658"/>
    <w:rsid w:val="00702F89"/>
    <w:rsid w:val="0071279C"/>
    <w:rsid w:val="00717AA1"/>
    <w:rsid w:val="00726560"/>
    <w:rsid w:val="007325DB"/>
    <w:rsid w:val="00732E57"/>
    <w:rsid w:val="00740B34"/>
    <w:rsid w:val="00743F3B"/>
    <w:rsid w:val="00781DBD"/>
    <w:rsid w:val="00784533"/>
    <w:rsid w:val="00785FBB"/>
    <w:rsid w:val="0079128B"/>
    <w:rsid w:val="00792A92"/>
    <w:rsid w:val="007A104A"/>
    <w:rsid w:val="007A2C62"/>
    <w:rsid w:val="007B66FF"/>
    <w:rsid w:val="007C18AE"/>
    <w:rsid w:val="007C7CCA"/>
    <w:rsid w:val="007D3A63"/>
    <w:rsid w:val="007D656F"/>
    <w:rsid w:val="007E19C2"/>
    <w:rsid w:val="007E29D4"/>
    <w:rsid w:val="007E44E3"/>
    <w:rsid w:val="007F2DF7"/>
    <w:rsid w:val="007F37A5"/>
    <w:rsid w:val="007F3C80"/>
    <w:rsid w:val="007F5199"/>
    <w:rsid w:val="007F6903"/>
    <w:rsid w:val="0080147A"/>
    <w:rsid w:val="0080179D"/>
    <w:rsid w:val="00824A07"/>
    <w:rsid w:val="00830875"/>
    <w:rsid w:val="008612B4"/>
    <w:rsid w:val="008651DC"/>
    <w:rsid w:val="00876739"/>
    <w:rsid w:val="00894C3E"/>
    <w:rsid w:val="008A198E"/>
    <w:rsid w:val="008A64DA"/>
    <w:rsid w:val="008B4F87"/>
    <w:rsid w:val="008B7D60"/>
    <w:rsid w:val="008C5BDE"/>
    <w:rsid w:val="008D574B"/>
    <w:rsid w:val="008D7789"/>
    <w:rsid w:val="00916D2B"/>
    <w:rsid w:val="009170D4"/>
    <w:rsid w:val="00917679"/>
    <w:rsid w:val="00920074"/>
    <w:rsid w:val="00933A0B"/>
    <w:rsid w:val="00964942"/>
    <w:rsid w:val="00973431"/>
    <w:rsid w:val="00984A69"/>
    <w:rsid w:val="009A69E9"/>
    <w:rsid w:val="009A6B27"/>
    <w:rsid w:val="009A7981"/>
    <w:rsid w:val="009B0BEA"/>
    <w:rsid w:val="009C3B8A"/>
    <w:rsid w:val="009D7082"/>
    <w:rsid w:val="00A12799"/>
    <w:rsid w:val="00A12D50"/>
    <w:rsid w:val="00A23A40"/>
    <w:rsid w:val="00A3118A"/>
    <w:rsid w:val="00A32140"/>
    <w:rsid w:val="00A50B63"/>
    <w:rsid w:val="00A57858"/>
    <w:rsid w:val="00A606B5"/>
    <w:rsid w:val="00A62C0A"/>
    <w:rsid w:val="00A6365E"/>
    <w:rsid w:val="00A66C1E"/>
    <w:rsid w:val="00A75375"/>
    <w:rsid w:val="00A75D18"/>
    <w:rsid w:val="00A80159"/>
    <w:rsid w:val="00A819AA"/>
    <w:rsid w:val="00A833E6"/>
    <w:rsid w:val="00AC0E2B"/>
    <w:rsid w:val="00AC15F2"/>
    <w:rsid w:val="00AC574E"/>
    <w:rsid w:val="00AC7670"/>
    <w:rsid w:val="00AE0EAD"/>
    <w:rsid w:val="00AE454E"/>
    <w:rsid w:val="00AF21FB"/>
    <w:rsid w:val="00B021DF"/>
    <w:rsid w:val="00B1239C"/>
    <w:rsid w:val="00B167D6"/>
    <w:rsid w:val="00B22072"/>
    <w:rsid w:val="00B335CA"/>
    <w:rsid w:val="00B3626F"/>
    <w:rsid w:val="00B40A17"/>
    <w:rsid w:val="00B43D42"/>
    <w:rsid w:val="00B510EA"/>
    <w:rsid w:val="00B64522"/>
    <w:rsid w:val="00B64B52"/>
    <w:rsid w:val="00B70938"/>
    <w:rsid w:val="00B7326A"/>
    <w:rsid w:val="00B8214C"/>
    <w:rsid w:val="00B871BE"/>
    <w:rsid w:val="00B90D3C"/>
    <w:rsid w:val="00B950A7"/>
    <w:rsid w:val="00BA65A7"/>
    <w:rsid w:val="00BB5599"/>
    <w:rsid w:val="00BE468E"/>
    <w:rsid w:val="00C24430"/>
    <w:rsid w:val="00C256C3"/>
    <w:rsid w:val="00C3144C"/>
    <w:rsid w:val="00C32780"/>
    <w:rsid w:val="00C33B22"/>
    <w:rsid w:val="00C7124A"/>
    <w:rsid w:val="00C71A49"/>
    <w:rsid w:val="00C722C6"/>
    <w:rsid w:val="00C80079"/>
    <w:rsid w:val="00C803D2"/>
    <w:rsid w:val="00C827C8"/>
    <w:rsid w:val="00C85491"/>
    <w:rsid w:val="00C91EAA"/>
    <w:rsid w:val="00C92257"/>
    <w:rsid w:val="00C92C22"/>
    <w:rsid w:val="00CA2720"/>
    <w:rsid w:val="00CC2F0E"/>
    <w:rsid w:val="00CC7AE0"/>
    <w:rsid w:val="00CD4453"/>
    <w:rsid w:val="00CD6D0E"/>
    <w:rsid w:val="00CE671F"/>
    <w:rsid w:val="00CF301F"/>
    <w:rsid w:val="00D00650"/>
    <w:rsid w:val="00D04E2E"/>
    <w:rsid w:val="00D102D8"/>
    <w:rsid w:val="00D14111"/>
    <w:rsid w:val="00D2015D"/>
    <w:rsid w:val="00D660AE"/>
    <w:rsid w:val="00D94F41"/>
    <w:rsid w:val="00DA74EC"/>
    <w:rsid w:val="00DB622B"/>
    <w:rsid w:val="00DB67D7"/>
    <w:rsid w:val="00DC0C1D"/>
    <w:rsid w:val="00DC67A0"/>
    <w:rsid w:val="00DC7930"/>
    <w:rsid w:val="00DC7FBE"/>
    <w:rsid w:val="00DD053B"/>
    <w:rsid w:val="00DF044D"/>
    <w:rsid w:val="00DF2E40"/>
    <w:rsid w:val="00E0384C"/>
    <w:rsid w:val="00E04432"/>
    <w:rsid w:val="00E04BFA"/>
    <w:rsid w:val="00E11D95"/>
    <w:rsid w:val="00E20BCC"/>
    <w:rsid w:val="00E316F9"/>
    <w:rsid w:val="00E361EB"/>
    <w:rsid w:val="00E40EF5"/>
    <w:rsid w:val="00E42BB5"/>
    <w:rsid w:val="00E534A7"/>
    <w:rsid w:val="00E57AC2"/>
    <w:rsid w:val="00E64BA2"/>
    <w:rsid w:val="00E81EC3"/>
    <w:rsid w:val="00E84C6F"/>
    <w:rsid w:val="00E866F5"/>
    <w:rsid w:val="00EA4F7D"/>
    <w:rsid w:val="00EB3411"/>
    <w:rsid w:val="00EC00BC"/>
    <w:rsid w:val="00ED6038"/>
    <w:rsid w:val="00EE2A99"/>
    <w:rsid w:val="00EE5E44"/>
    <w:rsid w:val="00EF6D38"/>
    <w:rsid w:val="00F022B0"/>
    <w:rsid w:val="00F15478"/>
    <w:rsid w:val="00F31A7B"/>
    <w:rsid w:val="00F36527"/>
    <w:rsid w:val="00F467DD"/>
    <w:rsid w:val="00F55057"/>
    <w:rsid w:val="00F55AAD"/>
    <w:rsid w:val="00F57DC2"/>
    <w:rsid w:val="00F63B0D"/>
    <w:rsid w:val="00F6481F"/>
    <w:rsid w:val="00F76603"/>
    <w:rsid w:val="00F93108"/>
    <w:rsid w:val="00F93DEC"/>
    <w:rsid w:val="00F97AEF"/>
    <w:rsid w:val="00FB0DA1"/>
    <w:rsid w:val="00FB0F63"/>
    <w:rsid w:val="00FB27A7"/>
    <w:rsid w:val="00FB6189"/>
    <w:rsid w:val="00FC005F"/>
    <w:rsid w:val="00FC03F3"/>
    <w:rsid w:val="00FC1F49"/>
    <w:rsid w:val="00FC2531"/>
    <w:rsid w:val="00FD11A0"/>
    <w:rsid w:val="00FD414F"/>
    <w:rsid w:val="00FD6F80"/>
    <w:rsid w:val="00FE2304"/>
    <w:rsid w:val="00FE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73DEA"/>
  <w15:docId w15:val="{F0688DCA-1ED9-405A-841F-27517C187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61EB"/>
    <w:pPr>
      <w:spacing w:before="120" w:after="240" w:line="240" w:lineRule="auto"/>
    </w:pPr>
    <w:rPr>
      <w:sz w:val="20"/>
      <w:lang w:val="en-GB"/>
    </w:rPr>
  </w:style>
  <w:style w:type="paragraph" w:styleId="Heading1">
    <w:name w:val="heading 1"/>
    <w:next w:val="Normal"/>
    <w:link w:val="Heading1Char"/>
    <w:uiPriority w:val="9"/>
    <w:qFormat/>
    <w:rsid w:val="00E361EB"/>
    <w:pPr>
      <w:numPr>
        <w:numId w:val="43"/>
      </w:numPr>
      <w:spacing w:after="160" w:line="259" w:lineRule="auto"/>
      <w:ind w:left="0" w:firstLine="0"/>
      <w:outlineLvl w:val="0"/>
    </w:pPr>
    <w:rPr>
      <w:b/>
      <w:bCs/>
      <w:color w:val="06262D" w:themeColor="text2"/>
      <w:sz w:val="50"/>
      <w:szCs w:val="56"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361EB"/>
    <w:pPr>
      <w:numPr>
        <w:ilvl w:val="1"/>
      </w:numPr>
      <w:spacing w:before="480" w:after="0" w:line="240" w:lineRule="auto"/>
      <w:ind w:left="0" w:firstLine="0"/>
      <w:outlineLvl w:val="1"/>
    </w:pPr>
    <w:rPr>
      <w:sz w:val="2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E361EB"/>
    <w:pPr>
      <w:numPr>
        <w:ilvl w:val="2"/>
      </w:numPr>
      <w:spacing w:before="360" w:after="240"/>
      <w:ind w:left="0" w:firstLine="0"/>
      <w:outlineLvl w:val="2"/>
    </w:pPr>
    <w:rPr>
      <w:b w:val="0"/>
      <w:bCs w:val="0"/>
      <w:caps/>
      <w:color w:val="008D7F" w:themeColor="text1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E361EB"/>
    <w:pPr>
      <w:numPr>
        <w:ilvl w:val="3"/>
      </w:numPr>
      <w:tabs>
        <w:tab w:val="left" w:pos="993"/>
      </w:tabs>
      <w:spacing w:after="0"/>
      <w:ind w:left="0" w:firstLine="0"/>
      <w:outlineLvl w:val="3"/>
    </w:pPr>
    <w:rPr>
      <w:b/>
      <w:bCs/>
      <w:caps w:val="0"/>
      <w:color w:val="06262D" w:themeColor="text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6262D" w:themeColor="text2"/>
      <w:sz w:val="24"/>
    </w:rPr>
  </w:style>
  <w:style w:type="character" w:default="1" w:styleId="DefaultParagraphFont">
    <w:name w:val="Default Paragraph Font"/>
    <w:uiPriority w:val="1"/>
    <w:semiHidden/>
    <w:unhideWhenUsed/>
    <w:rsid w:val="00E361E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361EB"/>
  </w:style>
  <w:style w:type="paragraph" w:styleId="Header">
    <w:name w:val="header"/>
    <w:basedOn w:val="Normal"/>
    <w:link w:val="HeaderChar"/>
    <w:uiPriority w:val="99"/>
    <w:unhideWhenUsed/>
    <w:rsid w:val="00E361EB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361EB"/>
    <w:rPr>
      <w:sz w:val="20"/>
      <w:lang w:val="en-GB"/>
    </w:rPr>
  </w:style>
  <w:style w:type="paragraph" w:styleId="Footer">
    <w:name w:val="footer"/>
    <w:link w:val="FooterChar"/>
    <w:uiPriority w:val="99"/>
    <w:unhideWhenUsed/>
    <w:rsid w:val="00E361EB"/>
    <w:pPr>
      <w:tabs>
        <w:tab w:val="center" w:pos="4513"/>
      </w:tabs>
      <w:spacing w:after="0" w:line="259" w:lineRule="auto"/>
      <w:ind w:right="227"/>
      <w:jc w:val="right"/>
    </w:pPr>
    <w:rPr>
      <w:b/>
      <w:bCs/>
      <w:noProof/>
      <w:color w:val="FFFFFF" w:themeColor="background1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361EB"/>
    <w:rPr>
      <w:b/>
      <w:bCs/>
      <w:noProof/>
      <w:color w:val="FFFFFF" w:themeColor="background1"/>
      <w:sz w:val="1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EC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ECD"/>
    <w:rPr>
      <w:rFonts w:ascii="Tahoma" w:hAnsi="Tahoma" w:cs="Tahoma"/>
      <w:sz w:val="16"/>
      <w:szCs w:val="16"/>
    </w:rPr>
  </w:style>
  <w:style w:type="paragraph" w:customStyle="1" w:styleId="Formheader">
    <w:name w:val="Form header"/>
    <w:basedOn w:val="Normal"/>
    <w:rsid w:val="00577ECD"/>
    <w:pPr>
      <w:spacing w:after="0"/>
      <w:jc w:val="center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ListParagraph">
    <w:name w:val="List Paragraph"/>
    <w:basedOn w:val="Normal"/>
    <w:uiPriority w:val="34"/>
    <w:rsid w:val="00E361EB"/>
    <w:pPr>
      <w:ind w:left="720"/>
      <w:contextualSpacing/>
    </w:pPr>
  </w:style>
  <w:style w:type="character" w:styleId="FootnoteReference">
    <w:name w:val="footnote reference"/>
    <w:basedOn w:val="DefaultParagraphFont"/>
    <w:rsid w:val="00577EC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361EB"/>
    <w:rPr>
      <w:color w:val="008D7F" w:themeColor="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qFormat/>
    <w:rsid w:val="00E361EB"/>
    <w:pPr>
      <w:spacing w:before="360"/>
      <w:jc w:val="both"/>
    </w:pPr>
    <w:rPr>
      <w:color w:val="06262D" w:themeColor="text2"/>
      <w:sz w:val="24"/>
      <w:lang w:val="pt-PT"/>
    </w:rPr>
  </w:style>
  <w:style w:type="character" w:customStyle="1" w:styleId="BodyTextChar">
    <w:name w:val="Body Text Char"/>
    <w:basedOn w:val="DefaultParagraphFont"/>
    <w:link w:val="BodyText"/>
    <w:uiPriority w:val="99"/>
    <w:rsid w:val="00E361EB"/>
    <w:rPr>
      <w:color w:val="06262D" w:themeColor="text2"/>
      <w:sz w:val="24"/>
      <w:lang w:val="pt-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61EB"/>
    <w:pPr>
      <w:spacing w:before="0" w:after="0"/>
    </w:pPr>
    <w:rPr>
      <w:color w:val="323537" w:themeColor="background2" w:themeShade="4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61EB"/>
    <w:rPr>
      <w:color w:val="323537" w:themeColor="background2" w:themeShade="40"/>
      <w:sz w:val="18"/>
      <w:szCs w:val="20"/>
      <w:lang w:val="en-GB"/>
    </w:rPr>
  </w:style>
  <w:style w:type="table" w:styleId="TableGrid">
    <w:name w:val="Table Grid"/>
    <w:basedOn w:val="TableNormal"/>
    <w:uiPriority w:val="59"/>
    <w:rsid w:val="0012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4A2FFF"/>
    <w:pPr>
      <w:spacing w:after="0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A2FFF"/>
    <w:rPr>
      <w:rFonts w:ascii="Calibri" w:hAnsi="Calibri"/>
      <w:szCs w:val="21"/>
    </w:rPr>
  </w:style>
  <w:style w:type="character" w:styleId="PlaceholderText">
    <w:name w:val="Placeholder Text"/>
    <w:basedOn w:val="DefaultParagraphFont"/>
    <w:uiPriority w:val="99"/>
    <w:semiHidden/>
    <w:rsid w:val="003960B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10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491A"/>
    <w:rPr>
      <w:color w:val="40A99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D04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F19C3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19C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19C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E361EB"/>
    <w:rPr>
      <w:b/>
      <w:bCs/>
      <w:color w:val="06262D" w:themeColor="text2"/>
      <w:sz w:val="50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361EB"/>
    <w:rPr>
      <w:b/>
      <w:bCs/>
      <w:color w:val="06262D" w:themeColor="text2"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361EB"/>
    <w:rPr>
      <w:caps/>
      <w:color w:val="008D7F" w:themeColor="text1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361EB"/>
    <w:rPr>
      <w:b/>
      <w:bCs/>
      <w:color w:val="06262D" w:themeColor="text2"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EB"/>
    <w:rPr>
      <w:rFonts w:asciiTheme="majorHAnsi" w:eastAsiaTheme="majorEastAsia" w:hAnsiTheme="majorHAnsi" w:cstheme="majorBidi"/>
      <w:color w:val="06262D" w:themeColor="text2"/>
      <w:sz w:val="24"/>
      <w:lang w:val="en-GB"/>
    </w:rPr>
  </w:style>
  <w:style w:type="paragraph" w:styleId="TOCHeading">
    <w:name w:val="TOC Heading"/>
    <w:next w:val="Normal"/>
    <w:uiPriority w:val="39"/>
    <w:unhideWhenUsed/>
    <w:qFormat/>
    <w:rsid w:val="00E361EB"/>
    <w:pPr>
      <w:spacing w:after="160" w:line="259" w:lineRule="auto"/>
    </w:pPr>
    <w:rPr>
      <w:b/>
      <w:bCs/>
      <w:color w:val="FFFFFF" w:themeColor="background1"/>
      <w:sz w:val="56"/>
      <w:szCs w:val="56"/>
      <w:lang w:val="en-US"/>
    </w:rPr>
  </w:style>
  <w:style w:type="numbering" w:customStyle="1" w:styleId="Headings">
    <w:name w:val="Headings"/>
    <w:uiPriority w:val="99"/>
    <w:rsid w:val="00E361EB"/>
    <w:pPr>
      <w:numPr>
        <w:numId w:val="43"/>
      </w:numPr>
    </w:pPr>
  </w:style>
  <w:style w:type="paragraph" w:styleId="TOC1">
    <w:name w:val="toc 1"/>
    <w:next w:val="Normal"/>
    <w:autoRedefine/>
    <w:uiPriority w:val="39"/>
    <w:unhideWhenUsed/>
    <w:rsid w:val="00E361EB"/>
    <w:pPr>
      <w:tabs>
        <w:tab w:val="left" w:pos="284"/>
        <w:tab w:val="right" w:leader="dot" w:pos="10204"/>
      </w:tabs>
      <w:spacing w:before="240" w:after="0" w:line="240" w:lineRule="auto"/>
    </w:pPr>
    <w:rPr>
      <w:b/>
      <w:caps/>
      <w:noProof/>
      <w:color w:val="FFFFFF" w:themeColor="background1"/>
      <w:sz w:val="20"/>
      <w:lang w:val="en-GB"/>
    </w:rPr>
  </w:style>
  <w:style w:type="paragraph" w:styleId="TOC2">
    <w:name w:val="toc 2"/>
    <w:next w:val="Normal"/>
    <w:autoRedefine/>
    <w:uiPriority w:val="39"/>
    <w:unhideWhenUsed/>
    <w:rsid w:val="00E361EB"/>
    <w:pPr>
      <w:tabs>
        <w:tab w:val="left" w:pos="709"/>
        <w:tab w:val="right" w:leader="dot" w:pos="10204"/>
      </w:tabs>
      <w:spacing w:before="120" w:after="0" w:line="240" w:lineRule="auto"/>
      <w:ind w:left="284"/>
    </w:pPr>
    <w:rPr>
      <w:b/>
      <w:noProof/>
      <w:color w:val="FFFFFF" w:themeColor="background1"/>
      <w:sz w:val="20"/>
      <w:lang w:val="en-GB"/>
    </w:rPr>
  </w:style>
  <w:style w:type="paragraph" w:styleId="TOC3">
    <w:name w:val="toc 3"/>
    <w:next w:val="Normal"/>
    <w:autoRedefine/>
    <w:uiPriority w:val="39"/>
    <w:unhideWhenUsed/>
    <w:rsid w:val="00E361EB"/>
    <w:pPr>
      <w:tabs>
        <w:tab w:val="left" w:pos="1276"/>
        <w:tab w:val="right" w:leader="dot" w:pos="10204"/>
      </w:tabs>
      <w:spacing w:before="120" w:after="0" w:line="240" w:lineRule="auto"/>
      <w:ind w:left="709"/>
    </w:pPr>
    <w:rPr>
      <w:noProof/>
      <w:color w:val="FFFFFF" w:themeColor="background1"/>
      <w:sz w:val="18"/>
      <w:lang w:val="en-GB"/>
    </w:rPr>
  </w:style>
  <w:style w:type="paragraph" w:styleId="ListBullet">
    <w:name w:val="List Bullet"/>
    <w:basedOn w:val="Normal"/>
    <w:uiPriority w:val="99"/>
    <w:unhideWhenUsed/>
    <w:qFormat/>
    <w:rsid w:val="00E361EB"/>
    <w:pPr>
      <w:spacing w:after="0"/>
    </w:pPr>
    <w:rPr>
      <w:color w:val="06262D" w:themeColor="text2"/>
      <w:sz w:val="24"/>
      <w:szCs w:val="20"/>
      <w:lang w:val="fr-FR"/>
    </w:rPr>
  </w:style>
  <w:style w:type="paragraph" w:styleId="ListBullet2">
    <w:name w:val="List Bullet 2"/>
    <w:basedOn w:val="Normal"/>
    <w:uiPriority w:val="99"/>
    <w:unhideWhenUsed/>
    <w:qFormat/>
    <w:rsid w:val="00E361EB"/>
    <w:pPr>
      <w:numPr>
        <w:numId w:val="42"/>
      </w:numPr>
      <w:spacing w:after="0"/>
    </w:pPr>
    <w:rPr>
      <w:color w:val="06262D" w:themeColor="text2"/>
      <w:sz w:val="24"/>
      <w:szCs w:val="20"/>
      <w:lang w:val="fr-FR"/>
    </w:rPr>
  </w:style>
  <w:style w:type="paragraph" w:styleId="ListBullet3">
    <w:name w:val="List Bullet 3"/>
    <w:basedOn w:val="Normal"/>
    <w:uiPriority w:val="99"/>
    <w:unhideWhenUsed/>
    <w:qFormat/>
    <w:rsid w:val="00E361EB"/>
    <w:pPr>
      <w:numPr>
        <w:numId w:val="20"/>
      </w:numPr>
      <w:spacing w:after="0"/>
    </w:pPr>
    <w:rPr>
      <w:color w:val="06262D" w:themeColor="text2"/>
      <w:sz w:val="24"/>
      <w:szCs w:val="20"/>
      <w:lang w:val="fr-FR"/>
    </w:rPr>
  </w:style>
  <w:style w:type="paragraph" w:styleId="Subtitle">
    <w:name w:val="Subtitle"/>
    <w:next w:val="Normal"/>
    <w:link w:val="SubtitleChar"/>
    <w:uiPriority w:val="11"/>
    <w:qFormat/>
    <w:rsid w:val="00E361EB"/>
    <w:pPr>
      <w:spacing w:after="160" w:line="259" w:lineRule="auto"/>
    </w:pPr>
    <w:rPr>
      <w:color w:val="FFFFFF" w:themeColor="background1"/>
      <w:sz w:val="50"/>
      <w:szCs w:val="48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E361EB"/>
    <w:rPr>
      <w:color w:val="FFFFFF" w:themeColor="background1"/>
      <w:sz w:val="50"/>
      <w:szCs w:val="48"/>
      <w:lang w:val="fr-FR"/>
    </w:rPr>
  </w:style>
  <w:style w:type="character" w:styleId="BookTitle">
    <w:name w:val="Book Title"/>
    <w:aliases w:val="Chart,Table Title,Chart Title"/>
    <w:uiPriority w:val="33"/>
    <w:qFormat/>
    <w:rsid w:val="00E361EB"/>
    <w:rPr>
      <w:rFonts w:asciiTheme="minorHAnsi" w:hAnsiTheme="minorHAnsi"/>
      <w:b/>
      <w:caps/>
      <w:smallCaps w:val="0"/>
      <w:strike w:val="0"/>
      <w:dstrike w:val="0"/>
      <w:vanish w:val="0"/>
      <w:color w:val="06262D" w:themeColor="text2"/>
      <w:sz w:val="24"/>
      <w:vertAlign w:val="baseline"/>
    </w:rPr>
  </w:style>
  <w:style w:type="paragraph" w:styleId="Caption">
    <w:name w:val="caption"/>
    <w:basedOn w:val="ListBullet3"/>
    <w:next w:val="Normal"/>
    <w:uiPriority w:val="35"/>
    <w:unhideWhenUsed/>
    <w:qFormat/>
    <w:rsid w:val="00E361EB"/>
    <w:pPr>
      <w:numPr>
        <w:numId w:val="0"/>
      </w:numPr>
      <w:spacing w:after="240"/>
      <w:jc w:val="both"/>
    </w:pPr>
    <w:rPr>
      <w:sz w:val="20"/>
    </w:rPr>
  </w:style>
  <w:style w:type="table" w:customStyle="1" w:styleId="Table2">
    <w:name w:val="Table 2"/>
    <w:basedOn w:val="TableNormal"/>
    <w:uiPriority w:val="99"/>
    <w:rsid w:val="00E361EB"/>
    <w:pPr>
      <w:spacing w:after="0" w:line="240" w:lineRule="auto"/>
    </w:pPr>
    <w:rPr>
      <w:rFonts w:ascii="Verdana" w:hAnsi="Verdana"/>
      <w:color w:val="323537" w:themeColor="background2" w:themeShade="40"/>
      <w:sz w:val="20"/>
      <w:lang w:val="en-US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paragraph" w:customStyle="1" w:styleId="ChartTableTitle">
    <w:name w:val="Chart/Table Title"/>
    <w:basedOn w:val="ListBullet3"/>
    <w:rsid w:val="00E361EB"/>
    <w:pPr>
      <w:numPr>
        <w:numId w:val="0"/>
      </w:numPr>
      <w:spacing w:before="360" w:after="240"/>
    </w:pPr>
    <w:rPr>
      <w:b/>
      <w:caps/>
      <w:lang w:val="en-GB"/>
    </w:rPr>
  </w:style>
  <w:style w:type="paragraph" w:customStyle="1" w:styleId="TableHeader">
    <w:name w:val="Table Header"/>
    <w:qFormat/>
    <w:rsid w:val="00E361EB"/>
    <w:pPr>
      <w:spacing w:after="0" w:line="259" w:lineRule="auto"/>
    </w:pPr>
    <w:rPr>
      <w:rFonts w:ascii="Verdana" w:hAnsi="Verdana"/>
      <w:b/>
      <w:bCs/>
      <w:color w:val="FFFFFF" w:themeColor="background1"/>
      <w:sz w:val="20"/>
      <w:lang w:val="en-GB"/>
    </w:rPr>
  </w:style>
  <w:style w:type="paragraph" w:customStyle="1" w:styleId="TableBody">
    <w:name w:val="Table Body"/>
    <w:basedOn w:val="Normal"/>
    <w:qFormat/>
    <w:rsid w:val="00E361EB"/>
    <w:pPr>
      <w:spacing w:before="0" w:after="0"/>
    </w:pPr>
    <w:rPr>
      <w:rFonts w:ascii="Verdana" w:hAnsi="Verdana"/>
      <w:color w:val="06262D" w:themeColor="text2"/>
    </w:rPr>
  </w:style>
  <w:style w:type="paragraph" w:styleId="ListNumber">
    <w:name w:val="List Number"/>
    <w:basedOn w:val="Normal"/>
    <w:uiPriority w:val="99"/>
    <w:unhideWhenUsed/>
    <w:qFormat/>
    <w:rsid w:val="00E361EB"/>
    <w:pPr>
      <w:numPr>
        <w:numId w:val="34"/>
      </w:numPr>
      <w:spacing w:after="120"/>
    </w:pPr>
    <w:rPr>
      <w:color w:val="06262D" w:themeColor="text2"/>
      <w:sz w:val="24"/>
      <w:szCs w:val="20"/>
      <w:shd w:val="clear" w:color="auto" w:fill="FFFFFF"/>
    </w:rPr>
  </w:style>
  <w:style w:type="paragraph" w:styleId="ListNumber2">
    <w:name w:val="List Number 2"/>
    <w:basedOn w:val="Normal"/>
    <w:uiPriority w:val="99"/>
    <w:unhideWhenUsed/>
    <w:qFormat/>
    <w:rsid w:val="00E361EB"/>
    <w:pPr>
      <w:numPr>
        <w:ilvl w:val="1"/>
        <w:numId w:val="35"/>
      </w:numPr>
      <w:spacing w:after="0"/>
      <w:ind w:left="714" w:hanging="357"/>
    </w:pPr>
    <w:rPr>
      <w:color w:val="06262D" w:themeColor="text2"/>
      <w:sz w:val="24"/>
      <w:szCs w:val="20"/>
    </w:rPr>
  </w:style>
  <w:style w:type="paragraph" w:styleId="ListNumber3">
    <w:name w:val="List Number 3"/>
    <w:basedOn w:val="Normal"/>
    <w:uiPriority w:val="99"/>
    <w:unhideWhenUsed/>
    <w:qFormat/>
    <w:rsid w:val="00E361EB"/>
    <w:pPr>
      <w:numPr>
        <w:ilvl w:val="2"/>
        <w:numId w:val="32"/>
      </w:numPr>
      <w:spacing w:after="0"/>
      <w:ind w:left="1077" w:hanging="357"/>
    </w:pPr>
    <w:rPr>
      <w:color w:val="06262D" w:themeColor="text2"/>
      <w:sz w:val="24"/>
      <w:szCs w:val="20"/>
    </w:rPr>
  </w:style>
  <w:style w:type="paragraph" w:styleId="BlockText">
    <w:name w:val="Block Text"/>
    <w:basedOn w:val="Normal"/>
    <w:uiPriority w:val="99"/>
    <w:unhideWhenUsed/>
    <w:rsid w:val="00E361EB"/>
    <w:pPr>
      <w:pBdr>
        <w:top w:val="single" w:sz="2" w:space="10" w:color="003934" w:themeColor="accent1"/>
        <w:left w:val="single" w:sz="2" w:space="10" w:color="003934" w:themeColor="accent1"/>
        <w:bottom w:val="single" w:sz="2" w:space="10" w:color="003934" w:themeColor="accent1"/>
        <w:right w:val="single" w:sz="2" w:space="10" w:color="003934" w:themeColor="accent1"/>
      </w:pBdr>
      <w:ind w:left="1152" w:right="1152"/>
    </w:pPr>
    <w:rPr>
      <w:rFonts w:eastAsiaTheme="minorEastAsia"/>
      <w:i/>
      <w:iCs/>
      <w:color w:val="003934" w:themeColor="accent1"/>
    </w:rPr>
  </w:style>
  <w:style w:type="paragraph" w:styleId="Title">
    <w:name w:val="Title"/>
    <w:next w:val="Normal"/>
    <w:link w:val="TitleChar"/>
    <w:uiPriority w:val="10"/>
    <w:qFormat/>
    <w:rsid w:val="00E361EB"/>
    <w:pPr>
      <w:spacing w:after="0" w:line="259" w:lineRule="auto"/>
      <w:contextualSpacing/>
    </w:pPr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361EB"/>
    <w:rPr>
      <w:rFonts w:asciiTheme="majorHAnsi" w:eastAsiaTheme="majorEastAsia" w:hAnsiTheme="majorHAnsi" w:cstheme="majorBidi"/>
      <w:b/>
      <w:bCs/>
      <w:color w:val="FFFFFF" w:themeColor="background1"/>
      <w:spacing w:val="-10"/>
      <w:kern w:val="28"/>
      <w:sz w:val="80"/>
      <w:szCs w:val="90"/>
      <w:lang w:val="en-GB"/>
    </w:rPr>
  </w:style>
  <w:style w:type="paragraph" w:styleId="Date">
    <w:name w:val="Date"/>
    <w:next w:val="Normal"/>
    <w:link w:val="DateChar"/>
    <w:uiPriority w:val="99"/>
    <w:unhideWhenUsed/>
    <w:rsid w:val="00E361EB"/>
    <w:pPr>
      <w:spacing w:after="160" w:line="259" w:lineRule="auto"/>
    </w:pPr>
    <w:rPr>
      <w:caps/>
      <w:color w:val="FFFFFF" w:themeColor="background1"/>
      <w:sz w:val="24"/>
      <w:szCs w:val="28"/>
      <w:lang w:val="en-GB"/>
    </w:rPr>
  </w:style>
  <w:style w:type="character" w:customStyle="1" w:styleId="DateChar">
    <w:name w:val="Date Char"/>
    <w:basedOn w:val="DefaultParagraphFont"/>
    <w:link w:val="Date"/>
    <w:uiPriority w:val="99"/>
    <w:rsid w:val="00E361EB"/>
    <w:rPr>
      <w:caps/>
      <w:color w:val="FFFFFF" w:themeColor="background1"/>
      <w:sz w:val="24"/>
      <w:szCs w:val="28"/>
      <w:lang w:val="en-GB"/>
    </w:rPr>
  </w:style>
  <w:style w:type="paragraph" w:styleId="BodyText2">
    <w:name w:val="Body Text 2"/>
    <w:aliases w:val="Body Text Large"/>
    <w:link w:val="BodyText2Char"/>
    <w:uiPriority w:val="99"/>
    <w:unhideWhenUsed/>
    <w:qFormat/>
    <w:rsid w:val="00E361EB"/>
    <w:pPr>
      <w:spacing w:after="240" w:line="240" w:lineRule="auto"/>
    </w:pPr>
    <w:rPr>
      <w:color w:val="06262D" w:themeColor="text2"/>
      <w:sz w:val="24"/>
      <w:szCs w:val="28"/>
      <w:lang w:val="pt-PT"/>
    </w:rPr>
  </w:style>
  <w:style w:type="character" w:customStyle="1" w:styleId="BodyText2Char">
    <w:name w:val="Body Text 2 Char"/>
    <w:aliases w:val="Body Text Large Char"/>
    <w:basedOn w:val="DefaultParagraphFont"/>
    <w:link w:val="BodyText2"/>
    <w:uiPriority w:val="99"/>
    <w:rsid w:val="00E361EB"/>
    <w:rPr>
      <w:color w:val="06262D" w:themeColor="text2"/>
      <w:sz w:val="24"/>
      <w:szCs w:val="28"/>
      <w:lang w:val="pt-PT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361E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361EB"/>
    <w:rPr>
      <w:sz w:val="16"/>
      <w:szCs w:val="16"/>
      <w:lang w:val="en-GB"/>
    </w:rPr>
  </w:style>
  <w:style w:type="paragraph" w:customStyle="1" w:styleId="Disclaimer">
    <w:name w:val="Disclaimer"/>
    <w:qFormat/>
    <w:rsid w:val="00E361EB"/>
    <w:pPr>
      <w:pBdr>
        <w:top w:val="single" w:sz="4" w:space="6" w:color="008D7F" w:themeColor="text1"/>
      </w:pBdr>
      <w:spacing w:before="60" w:after="0" w:line="240" w:lineRule="auto"/>
      <w:jc w:val="both"/>
    </w:pPr>
    <w:rPr>
      <w:color w:val="06262D" w:themeColor="text2"/>
      <w:sz w:val="20"/>
      <w:szCs w:val="16"/>
      <w:lang w:val="en-GB"/>
    </w:rPr>
  </w:style>
  <w:style w:type="paragraph" w:customStyle="1" w:styleId="BoldTealHighlight">
    <w:name w:val="Bold Teal Highlight"/>
    <w:qFormat/>
    <w:rsid w:val="00E361EB"/>
    <w:pPr>
      <w:spacing w:after="160" w:line="259" w:lineRule="auto"/>
    </w:pPr>
    <w:rPr>
      <w:b/>
      <w:bCs/>
      <w:color w:val="008D7F" w:themeColor="text1"/>
      <w:sz w:val="24"/>
      <w:szCs w:val="28"/>
      <w:lang w:val="pt-PT"/>
    </w:rPr>
  </w:style>
  <w:style w:type="paragraph" w:customStyle="1" w:styleId="HighlightTealLeftLine">
    <w:name w:val="Highlight Teal Left Line"/>
    <w:basedOn w:val="Normal"/>
    <w:qFormat/>
    <w:rsid w:val="00E361EB"/>
    <w:pPr>
      <w:pBdr>
        <w:left w:val="single" w:sz="48" w:space="4" w:color="06262D" w:themeColor="text2"/>
      </w:pBdr>
      <w:spacing w:before="0" w:after="0" w:line="259" w:lineRule="auto"/>
      <w:ind w:left="227"/>
      <w:jc w:val="both"/>
    </w:pPr>
    <w:rPr>
      <w:noProof/>
      <w:color w:val="06262D" w:themeColor="text2"/>
      <w:szCs w:val="20"/>
    </w:rPr>
  </w:style>
  <w:style w:type="character" w:customStyle="1" w:styleId="BoldTealCH">
    <w:name w:val="Bold Teal CH"/>
    <w:basedOn w:val="DefaultParagraphFont"/>
    <w:uiPriority w:val="1"/>
    <w:qFormat/>
    <w:rsid w:val="00E361EB"/>
    <w:rPr>
      <w:b/>
      <w:bCs/>
      <w:color w:val="008D7F" w:themeColor="text1"/>
    </w:rPr>
  </w:style>
  <w:style w:type="paragraph" w:styleId="List">
    <w:name w:val="List"/>
    <w:basedOn w:val="Normal"/>
    <w:uiPriority w:val="99"/>
    <w:unhideWhenUsed/>
    <w:rsid w:val="00E361EB"/>
    <w:pPr>
      <w:ind w:left="283" w:hanging="283"/>
      <w:contextualSpacing/>
    </w:pPr>
  </w:style>
  <w:style w:type="paragraph" w:customStyle="1" w:styleId="HighlightItalic">
    <w:name w:val="Highlight Italic"/>
    <w:basedOn w:val="BodyText"/>
    <w:qFormat/>
    <w:rsid w:val="00E361EB"/>
    <w:pPr>
      <w:spacing w:before="240"/>
    </w:pPr>
    <w:rPr>
      <w:i/>
      <w:iCs/>
      <w:color w:val="008D7F" w:themeColor="text1"/>
    </w:rPr>
  </w:style>
  <w:style w:type="paragraph" w:customStyle="1" w:styleId="HihglightTealline">
    <w:name w:val="Hihglight Teal line"/>
    <w:basedOn w:val="BodyText"/>
    <w:qFormat/>
    <w:rsid w:val="00E361EB"/>
    <w:pPr>
      <w:pBdr>
        <w:top w:val="single" w:sz="48" w:space="5" w:color="008D7F" w:themeColor="text1"/>
      </w:pBdr>
    </w:pPr>
  </w:style>
  <w:style w:type="paragraph" w:styleId="Quote">
    <w:name w:val="Quote"/>
    <w:basedOn w:val="Normal"/>
    <w:next w:val="Normal"/>
    <w:link w:val="QuoteChar"/>
    <w:uiPriority w:val="29"/>
    <w:rsid w:val="00E361EB"/>
    <w:pPr>
      <w:spacing w:before="200" w:after="160"/>
      <w:ind w:left="864" w:right="864"/>
      <w:jc w:val="center"/>
    </w:pPr>
    <w:rPr>
      <w:i/>
      <w:iCs/>
      <w:color w:val="008D7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361EB"/>
    <w:rPr>
      <w:i/>
      <w:iCs/>
      <w:color w:val="008D7F" w:themeColor="text1"/>
      <w:sz w:val="20"/>
      <w:lang w:val="en-GB"/>
    </w:rPr>
  </w:style>
  <w:style w:type="character" w:styleId="SubtleEmphasis">
    <w:name w:val="Subtle Emphasis"/>
    <w:basedOn w:val="DefaultParagraphFont"/>
    <w:uiPriority w:val="19"/>
    <w:rsid w:val="00E361EB"/>
    <w:rPr>
      <w:i/>
      <w:iCs/>
      <w:color w:val="06262D" w:themeColor="text2"/>
    </w:rPr>
  </w:style>
  <w:style w:type="character" w:styleId="Emphasis">
    <w:name w:val="Emphasis"/>
    <w:basedOn w:val="DefaultParagraphFont"/>
    <w:uiPriority w:val="20"/>
    <w:rsid w:val="00E361EB"/>
    <w:rPr>
      <w:i/>
      <w:iCs/>
      <w:color w:val="008D7F" w:themeColor="text1"/>
    </w:rPr>
  </w:style>
  <w:style w:type="paragraph" w:styleId="NoSpacing">
    <w:name w:val="No Spacing"/>
    <w:uiPriority w:val="1"/>
    <w:qFormat/>
    <w:rsid w:val="00E361EB"/>
    <w:pPr>
      <w:spacing w:after="0" w:line="240" w:lineRule="auto"/>
    </w:pPr>
    <w:rPr>
      <w:color w:val="06262D" w:themeColor="text2"/>
      <w:sz w:val="24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2794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2794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2794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2794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2794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27946"/>
    <w:pPr>
      <w:spacing w:after="100"/>
      <w:ind w:left="1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thens.euronext.com/en/policy/personal-data-protection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mailto:ars-athen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thens.euronext.com/en/post-trade/csd/services/registry-services/investors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.kontoura\Downloads\ENX_Word-2026_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59C279562B492DBC257BC6903FA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5249B-7A29-46D7-B33B-8240A28CC85F}"/>
      </w:docPartPr>
      <w:docPartBody>
        <w:p w:rsidR="0067019E" w:rsidRDefault="0067019E" w:rsidP="0067019E">
          <w:pPr>
            <w:pStyle w:val="9459C279562B492DBC257BC6903FA86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A28ACCC6984982B8E429781993F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F14FE-1CEA-41E2-8BEF-B3B646F13617}"/>
      </w:docPartPr>
      <w:docPartBody>
        <w:p w:rsidR="00C87800" w:rsidRDefault="0073361F" w:rsidP="0073361F">
          <w:pPr>
            <w:pStyle w:val="4DA28ACCC6984982B8E429781993F57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925E9984734AA99435A3381C43F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F9B25-5861-437E-B59B-57B58DB59797}"/>
      </w:docPartPr>
      <w:docPartBody>
        <w:p w:rsidR="00C87800" w:rsidRDefault="0073361F" w:rsidP="0073361F">
          <w:pPr>
            <w:pStyle w:val="FF925E9984734AA99435A3381C43FDA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61404C39AC4557A418A44B816FD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11D2F-51AF-43FA-AC22-1B4DFE2E6C74}"/>
      </w:docPartPr>
      <w:docPartBody>
        <w:p w:rsidR="00C87800" w:rsidRDefault="0073361F" w:rsidP="0073361F">
          <w:pPr>
            <w:pStyle w:val="0961404C39AC4557A418A44B816FD17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F40443C1B49B39EA72B3098220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FA5DE-2907-4011-AB01-D0E8A3490F95}"/>
      </w:docPartPr>
      <w:docPartBody>
        <w:p w:rsidR="00C87800" w:rsidRDefault="0073361F" w:rsidP="0073361F">
          <w:pPr>
            <w:pStyle w:val="187F40443C1B49B39EA72B3098220D9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4205A753BF4F7E94524D6E8CBBB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FDDC4-4385-4EC1-AAE5-788A48F06C74}"/>
      </w:docPartPr>
      <w:docPartBody>
        <w:p w:rsidR="00C87800" w:rsidRDefault="0073361F" w:rsidP="0073361F">
          <w:pPr>
            <w:pStyle w:val="A94205A753BF4F7E94524D6E8CBBB0C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00E69772D24BE8B4F24E47B39D8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C3890-48A1-404A-BD2A-20ADE3BCF6ED}"/>
      </w:docPartPr>
      <w:docPartBody>
        <w:p w:rsidR="00C87800" w:rsidRDefault="0073361F" w:rsidP="0073361F">
          <w:pPr>
            <w:pStyle w:val="0100E69772D24BE8B4F24E47B39D86F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804D8BD8749139BD1906BBB7E4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B3050-A0B5-4A54-90CA-7764209C0119}"/>
      </w:docPartPr>
      <w:docPartBody>
        <w:p w:rsidR="008F66C3" w:rsidRDefault="00527202" w:rsidP="00527202">
          <w:pPr>
            <w:pStyle w:val="4AC804D8BD8749139BD1906BBB7E475F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A42D13FC464BC1998F8C1BB7091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74228-80B8-4BA9-B113-E27455D9745C}"/>
      </w:docPartPr>
      <w:docPartBody>
        <w:p w:rsidR="008F66C3" w:rsidRDefault="00527202" w:rsidP="00527202">
          <w:pPr>
            <w:pStyle w:val="C6A42D13FC464BC1998F8C1BB7091DC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6B173E5314C36BB7E36DEAA979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DD813-9CC4-4C21-B503-8B4697E416A1}"/>
      </w:docPartPr>
      <w:docPartBody>
        <w:p w:rsidR="008F66C3" w:rsidRDefault="00527202" w:rsidP="00527202">
          <w:pPr>
            <w:pStyle w:val="E436B173E5314C36BB7E36DEAA97976D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48F863C75647218BDFCACA2A71C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1B6FE-424A-4F33-9322-111BDC7C5E72}"/>
      </w:docPartPr>
      <w:docPartBody>
        <w:p w:rsidR="008F66C3" w:rsidRDefault="00527202" w:rsidP="00527202">
          <w:pPr>
            <w:pStyle w:val="8148F863C75647218BDFCACA2A71C91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F6C695FE3224258905C6D8528F8A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1E9E5-57C1-40E5-9D53-F060007C0452}"/>
      </w:docPartPr>
      <w:docPartBody>
        <w:p w:rsidR="008F66C3" w:rsidRDefault="00527202" w:rsidP="00527202">
          <w:pPr>
            <w:pStyle w:val="4F6C695FE3224258905C6D8528F8AB3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3D7340BDD04527AA2950CD30ADC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9812F-043D-46FE-BF9B-973ADDD95146}"/>
      </w:docPartPr>
      <w:docPartBody>
        <w:p w:rsidR="008F66C3" w:rsidRDefault="00527202" w:rsidP="00527202">
          <w:pPr>
            <w:pStyle w:val="9E3D7340BDD04527AA2950CD30ADC08C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F099ECE0854F75A26C1039A7E3E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B9F6F-6C77-4D9E-B4EB-3BF4A295D7C6}"/>
      </w:docPartPr>
      <w:docPartBody>
        <w:p w:rsidR="008F66C3" w:rsidRDefault="00527202" w:rsidP="00527202">
          <w:pPr>
            <w:pStyle w:val="F4F099ECE0854F75A26C1039A7E3E014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2C0E6350DE4096A38CEC2F8C79B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475E-E23E-4C4A-9FDE-14E8F2E53B5D}"/>
      </w:docPartPr>
      <w:docPartBody>
        <w:p w:rsidR="008F66C3" w:rsidRDefault="00527202" w:rsidP="00527202">
          <w:pPr>
            <w:pStyle w:val="862C0E6350DE4096A38CEC2F8C79B549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135197A7AF40278C37E907EC1B4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A3239-6B64-4D9E-AE84-60272C7ED1C0}"/>
      </w:docPartPr>
      <w:docPartBody>
        <w:p w:rsidR="008F66C3" w:rsidRDefault="00527202" w:rsidP="00527202">
          <w:pPr>
            <w:pStyle w:val="74135197A7AF40278C37E907EC1B43D5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36D954415F4D5497B8EA583D574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5DA15-C49D-4A81-A60A-08C0477AAEAE}"/>
      </w:docPartPr>
      <w:docPartBody>
        <w:p w:rsidR="008F66C3" w:rsidRDefault="00527202" w:rsidP="00527202">
          <w:pPr>
            <w:pStyle w:val="8B36D954415F4D5497B8EA583D574CB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B18C626A7A453FB356ECB9B627E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00568-67B6-4F0A-BAEE-4636AABD872F}"/>
      </w:docPartPr>
      <w:docPartBody>
        <w:p w:rsidR="008F66C3" w:rsidRDefault="00527202" w:rsidP="00527202">
          <w:pPr>
            <w:pStyle w:val="03B18C626A7A453FB356ECB9B627EDA3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DBD239A49480782A75721C8001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C3F4F-351D-463F-9B8B-A41677D357AE}"/>
      </w:docPartPr>
      <w:docPartBody>
        <w:p w:rsidR="008F66C3" w:rsidRDefault="00527202" w:rsidP="00527202">
          <w:pPr>
            <w:pStyle w:val="50ADBD239A49480782A75721C800144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57E35F4BDC4F12AE3A8F235255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CC8AA-FDCC-401D-BBD9-F88CAD6DECBE}"/>
      </w:docPartPr>
      <w:docPartBody>
        <w:p w:rsidR="008F66C3" w:rsidRDefault="00527202" w:rsidP="00527202">
          <w:pPr>
            <w:pStyle w:val="5E57E35F4BDC4F12AE3A8F2352553508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1637A2F7AC45EFA287902F8F6D7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F2C98-0D90-4D8B-9361-ADFBA16C81A7}"/>
      </w:docPartPr>
      <w:docPartBody>
        <w:p w:rsidR="008F66C3" w:rsidRDefault="00527202" w:rsidP="00527202">
          <w:pPr>
            <w:pStyle w:val="731637A2F7AC45EFA287902F8F6D73F1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45D090AD4148E29B2037F1A089E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7C108-2DF2-42CD-AAA3-23A44D46EDE6}"/>
      </w:docPartPr>
      <w:docPartBody>
        <w:p w:rsidR="008F66C3" w:rsidRDefault="00527202" w:rsidP="00527202">
          <w:pPr>
            <w:pStyle w:val="9F45D090AD4148E29B2037F1A089EDDE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D9B5B6AE884538B71FFCF03D3B9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2D07E-448A-4237-9CB4-B78D972CA976}"/>
      </w:docPartPr>
      <w:docPartBody>
        <w:p w:rsidR="008F66C3" w:rsidRDefault="00527202" w:rsidP="00527202">
          <w:pPr>
            <w:pStyle w:val="3AD9B5B6AE884538B71FFCF03D3B9426"/>
          </w:pPr>
          <w:r w:rsidRPr="00B768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anrope">
    <w:altName w:val="Calibri"/>
    <w:panose1 w:val="00000000000000000000"/>
    <w:charset w:val="A1"/>
    <w:family w:val="auto"/>
    <w:pitch w:val="variable"/>
    <w:sig w:usb0="A00002BF" w:usb1="5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DB2"/>
    <w:rsid w:val="00094135"/>
    <w:rsid w:val="000956DE"/>
    <w:rsid w:val="0016067F"/>
    <w:rsid w:val="001661A7"/>
    <w:rsid w:val="00175882"/>
    <w:rsid w:val="00253A9F"/>
    <w:rsid w:val="00285DD9"/>
    <w:rsid w:val="002B322F"/>
    <w:rsid w:val="002B6CFA"/>
    <w:rsid w:val="00303C38"/>
    <w:rsid w:val="0037423E"/>
    <w:rsid w:val="003E5CCE"/>
    <w:rsid w:val="003F08DB"/>
    <w:rsid w:val="00407420"/>
    <w:rsid w:val="00416C4A"/>
    <w:rsid w:val="00421760"/>
    <w:rsid w:val="004B1695"/>
    <w:rsid w:val="004D73F2"/>
    <w:rsid w:val="004D7856"/>
    <w:rsid w:val="00527202"/>
    <w:rsid w:val="00527B46"/>
    <w:rsid w:val="0055101B"/>
    <w:rsid w:val="00594C23"/>
    <w:rsid w:val="0059674C"/>
    <w:rsid w:val="005B7357"/>
    <w:rsid w:val="005C6A43"/>
    <w:rsid w:val="005E5A9C"/>
    <w:rsid w:val="0062769F"/>
    <w:rsid w:val="00650244"/>
    <w:rsid w:val="0067019E"/>
    <w:rsid w:val="006A1A53"/>
    <w:rsid w:val="0073361F"/>
    <w:rsid w:val="00745E01"/>
    <w:rsid w:val="007C6439"/>
    <w:rsid w:val="007E09DD"/>
    <w:rsid w:val="007F48B9"/>
    <w:rsid w:val="00836BBE"/>
    <w:rsid w:val="008651DC"/>
    <w:rsid w:val="008F66C3"/>
    <w:rsid w:val="00966451"/>
    <w:rsid w:val="009955C3"/>
    <w:rsid w:val="009E003D"/>
    <w:rsid w:val="009E55FD"/>
    <w:rsid w:val="00A22521"/>
    <w:rsid w:val="00A30A97"/>
    <w:rsid w:val="00A37040"/>
    <w:rsid w:val="00A85253"/>
    <w:rsid w:val="00A92F34"/>
    <w:rsid w:val="00AB0BC5"/>
    <w:rsid w:val="00AE0EAD"/>
    <w:rsid w:val="00AE209D"/>
    <w:rsid w:val="00B321F0"/>
    <w:rsid w:val="00B950A7"/>
    <w:rsid w:val="00BA6716"/>
    <w:rsid w:val="00BB058A"/>
    <w:rsid w:val="00BB5599"/>
    <w:rsid w:val="00BE075C"/>
    <w:rsid w:val="00C10DED"/>
    <w:rsid w:val="00C55DFC"/>
    <w:rsid w:val="00C738B3"/>
    <w:rsid w:val="00C87800"/>
    <w:rsid w:val="00D14111"/>
    <w:rsid w:val="00D2034C"/>
    <w:rsid w:val="00D21033"/>
    <w:rsid w:val="00D27F92"/>
    <w:rsid w:val="00DF0DB2"/>
    <w:rsid w:val="00E11D95"/>
    <w:rsid w:val="00E33083"/>
    <w:rsid w:val="00E40EF5"/>
    <w:rsid w:val="00E462D7"/>
    <w:rsid w:val="00EA4873"/>
    <w:rsid w:val="00EA78DB"/>
    <w:rsid w:val="00EB28B6"/>
    <w:rsid w:val="00ED1D00"/>
    <w:rsid w:val="00EF12D9"/>
    <w:rsid w:val="00F04011"/>
    <w:rsid w:val="00F467DD"/>
    <w:rsid w:val="00F540E4"/>
    <w:rsid w:val="00FD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7202"/>
    <w:rPr>
      <w:color w:val="808080"/>
    </w:rPr>
  </w:style>
  <w:style w:type="paragraph" w:customStyle="1" w:styleId="9459C279562B492DBC257BC6903FA865">
    <w:name w:val="9459C279562B492DBC257BC6903FA865"/>
    <w:rsid w:val="0067019E"/>
    <w:pPr>
      <w:spacing w:after="160" w:line="259" w:lineRule="auto"/>
    </w:pPr>
    <w:rPr>
      <w:kern w:val="2"/>
      <w:lang w:val="en-US" w:eastAsia="en-US"/>
      <w14:ligatures w14:val="standardContextual"/>
    </w:rPr>
  </w:style>
  <w:style w:type="paragraph" w:customStyle="1" w:styleId="4DA28ACCC6984982B8E429781993F576">
    <w:name w:val="4DA28ACCC6984982B8E429781993F576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F925E9984734AA99435A3381C43FDAC">
    <w:name w:val="FF925E9984734AA99435A3381C43FDAC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961404C39AC4557A418A44B816FD17E">
    <w:name w:val="0961404C39AC4557A418A44B816FD17E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87F40443C1B49B39EA72B3098220D95">
    <w:name w:val="187F40443C1B49B39EA72B3098220D95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94205A753BF4F7E94524D6E8CBBB0C1">
    <w:name w:val="A94205A753BF4F7E94524D6E8CBBB0C1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100E69772D24BE8B4F24E47B39D86F4">
    <w:name w:val="0100E69772D24BE8B4F24E47B39D86F4"/>
    <w:rsid w:val="0073361F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AC804D8BD8749139BD1906BBB7E475F">
    <w:name w:val="4AC804D8BD8749139BD1906BBB7E475F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6A42D13FC464BC1998F8C1BB7091DC8">
    <w:name w:val="C6A42D13FC464BC1998F8C1BB7091DC8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436B173E5314C36BB7E36DEAA97976D">
    <w:name w:val="E436B173E5314C36BB7E36DEAA97976D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148F863C75647218BDFCACA2A71C91E">
    <w:name w:val="8148F863C75647218BDFCACA2A71C91E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F6C695FE3224258905C6D8528F8AB36">
    <w:name w:val="4F6C695FE3224258905C6D8528F8AB36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E3D7340BDD04527AA2950CD30ADC08C">
    <w:name w:val="9E3D7340BDD04527AA2950CD30ADC08C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4F099ECE0854F75A26C1039A7E3E014">
    <w:name w:val="F4F099ECE0854F75A26C1039A7E3E014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62C0E6350DE4096A38CEC2F8C79B549">
    <w:name w:val="862C0E6350DE4096A38CEC2F8C79B549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4135197A7AF40278C37E907EC1B43D5">
    <w:name w:val="74135197A7AF40278C37E907EC1B43D5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B36D954415F4D5497B8EA583D574CB3">
    <w:name w:val="8B36D954415F4D5497B8EA583D574CB3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3B18C626A7A453FB356ECB9B627EDA3">
    <w:name w:val="03B18C626A7A453FB356ECB9B627EDA3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0ADBD239A49480782A75721C8001441">
    <w:name w:val="50ADBD239A49480782A75721C8001441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E57E35F4BDC4F12AE3A8F2352553508">
    <w:name w:val="5E57E35F4BDC4F12AE3A8F2352553508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31637A2F7AC45EFA287902F8F6D73F1">
    <w:name w:val="731637A2F7AC45EFA287902F8F6D73F1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F45D090AD4148E29B2037F1A089EDDE">
    <w:name w:val="9F45D090AD4148E29B2037F1A089EDDE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AD9B5B6AE884538B71FFCF03D3B9426">
    <w:name w:val="3AD9B5B6AE884538B71FFCF03D3B9426"/>
    <w:rsid w:val="00527202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NX-Theme">
  <a:themeElements>
    <a:clrScheme name="Euronext 2021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mpd="sng">
          <a:solidFill>
            <a:schemeClr val="tx2"/>
          </a:solidFill>
          <a:headEnd type="none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1000"/>
          </a:spcAft>
          <a:buClr>
            <a:srgbClr val="79D100"/>
          </a:buClr>
          <a:defRPr sz="1200" smtClean="0">
            <a:solidFill>
              <a:schemeClr val="bg2">
                <a:lumMod val="50000"/>
              </a:schemeClr>
            </a:solidFill>
            <a:latin typeface="+mn-lt"/>
            <a:cs typeface="Calibri" pitchFamily="34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ENX-Theme" id="{62AA677E-F3C0-43B4-B9AC-CF5A3C4D660A}" vid="{A9454171-E27D-4A3A-BD96-4DB32571888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6fec1b-1f30-4d31-a16c-526a57910cfe" xsi:nil="true"/>
    <lcf76f155ced4ddcb4097134ff3c332f xmlns="5b760817-29b4-4edd-a67d-a49b0790f4db">
      <Terms xmlns="http://schemas.microsoft.com/office/infopath/2007/PartnerControls"/>
    </lcf76f155ced4ddcb4097134ff3c332f>
    <_x03a3__x03c7__x03cc__x03bb__x03b9__x03b1_ xmlns="5b760817-29b4-4edd-a67d-a49b0790f4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26A1243CE9CB41A587F1BA21085F8F" ma:contentTypeVersion="13" ma:contentTypeDescription="Create a new document." ma:contentTypeScope="" ma:versionID="cb8f19fe1cff07d6d9619049468c50b7">
  <xsd:schema xmlns:xsd="http://www.w3.org/2001/XMLSchema" xmlns:xs="http://www.w3.org/2001/XMLSchema" xmlns:p="http://schemas.microsoft.com/office/2006/metadata/properties" xmlns:ns2="5b760817-29b4-4edd-a67d-a49b0790f4db" xmlns:ns3="cc6fec1b-1f30-4d31-a16c-526a57910cfe" targetNamespace="http://schemas.microsoft.com/office/2006/metadata/properties" ma:root="true" ma:fieldsID="fbbf01a09e6e2e2b12e1f47a1e070f3f" ns2:_="" ns3:_="">
    <xsd:import namespace="5b760817-29b4-4edd-a67d-a49b0790f4db"/>
    <xsd:import namespace="cc6fec1b-1f30-4d31-a16c-526a57910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x03a3__x03c7__x03cc__x03bb__x03b9__x03b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60817-29b4-4edd-a67d-a49b0790f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24816e7-a35d-4210-8a49-a285d129a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x03a3__x03c7__x03cc__x03bb__x03b9__x03b1_" ma:index="20" nillable="true" ma:displayName="Σχόλια" ma:format="Dropdown" ma:internalName="_x03a3__x03c7__x03cc__x03bb__x03b9__x03b1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6fec1b-1f30-4d31-a16c-526a57910c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8be5f8d-e45a-423e-bd94-1b72cff55046}" ma:internalName="TaxCatchAll" ma:showField="CatchAllData" ma:web="cc6fec1b-1f30-4d31-a16c-526a57910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sisl xmlns:xsd="http://www.w3.org/2001/XMLSchema" xmlns:xsi="http://www.w3.org/2001/XMLSchema-instance" xmlns="http://www.boldonjames.com/2008/01/sie/internal/label" sislVersion="0" policy="498f2868-5c8e-42be-8748-1dd57ec22400" origin="userSelected">
  <element uid="e1b78b3b-82e9-4119-9560-0cb4caf96acf" value=""/>
  <element uid="8f474eef-e083-4422-b797-1a6717904cd3" value=""/>
</sisl>
</file>

<file path=customXml/itemProps1.xml><?xml version="1.0" encoding="utf-8"?>
<ds:datastoreItem xmlns:ds="http://schemas.openxmlformats.org/officeDocument/2006/customXml" ds:itemID="{3EB043B8-B2BF-4D4A-BA58-F9773ACE1A70}">
  <ds:schemaRefs>
    <ds:schemaRef ds:uri="http://schemas.microsoft.com/office/2006/metadata/properties"/>
    <ds:schemaRef ds:uri="http://schemas.microsoft.com/office/infopath/2007/PartnerControls"/>
    <ds:schemaRef ds:uri="cc6fec1b-1f30-4d31-a16c-526a57910cfe"/>
    <ds:schemaRef ds:uri="5b760817-29b4-4edd-a67d-a49b0790f4db"/>
  </ds:schemaRefs>
</ds:datastoreItem>
</file>

<file path=customXml/itemProps2.xml><?xml version="1.0" encoding="utf-8"?>
<ds:datastoreItem xmlns:ds="http://schemas.openxmlformats.org/officeDocument/2006/customXml" ds:itemID="{9183B067-2DE7-4F0B-9206-C1571AF6F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CD149B-3431-45F6-9C69-BBC3A95FD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60817-29b4-4edd-a67d-a49b0790f4db"/>
    <ds:schemaRef ds:uri="cc6fec1b-1f30-4d31-a16c-526a57910c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355DB1-2726-43CF-944A-BAC32C54550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A55AA50-8615-4AFD-852E-BB7C674920E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ENX_Word-2026_Template</Template>
  <TotalTime>11</TotalTime>
  <Pages>3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Xenos, Aggelos</dc:creator>
  <cp:keywords>ΔΗΜΟΣΙΟ ΜΕ ΠΝΕΥΜΑΤΙΚΑ ΔΙΚΑΙΩΜΑΤΑ (PUBLIC IPRs)ΕΛΛΗΝΙΚΗ (GREEK)</cp:keywords>
  <cp:lastModifiedBy>Kontoura, Ioanna</cp:lastModifiedBy>
  <cp:revision>15</cp:revision>
  <cp:lastPrinted>2015-09-21T11:53:00Z</cp:lastPrinted>
  <dcterms:created xsi:type="dcterms:W3CDTF">2026-04-05T16:14:00Z</dcterms:created>
  <dcterms:modified xsi:type="dcterms:W3CDTF">2026-04-15T09:59:00Z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587824e0-95bb-41c2-aa6f-e24a38270701</vt:lpwstr>
  </property>
  <property fmtid="{D5CDD505-2E9C-101B-9397-08002B2CF9AE}" pid="3" name="bjSaver">
    <vt:lpwstr>VLHUggXEDRSD8vDH3VFXleONyNbeAyf2</vt:lpwstr>
  </property>
  <property fmtid="{D5CDD505-2E9C-101B-9397-08002B2CF9AE}" pid="4" name="bjDocumentSecurityLabel">
    <vt:lpwstr>ΔΗΜΟΣΙΟ ΜΕ ΠΝΕΥΜΑΤΙΚΑ ΔΙΚΑΙΩΜΑΤΑ (PUBLIC IPRs)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policy="498f2868-5c8e-42be-8748-1dd57ec22400" origin="userSelected" xmlns="http://www.boldonj</vt:lpwstr>
  </property>
  <property fmtid="{D5CDD505-2E9C-101B-9397-08002B2CF9AE}" pid="7" name="bjDocumentLabelXML-0">
    <vt:lpwstr>ames.com/2008/01/sie/internal/label"&gt;&lt;element uid="e1b78b3b-82e9-4119-9560-0cb4caf96acf" value="" /&gt;&lt;element uid="8f474eef-e083-4422-b797-1a6717904cd3" value="" /&gt;&lt;/sisl&gt;</vt:lpwstr>
  </property>
  <property fmtid="{D5CDD505-2E9C-101B-9397-08002B2CF9AE}" pid="8" name="ContentTypeId">
    <vt:lpwstr>0x010100F426A1243CE9CB41A587F1BA21085F8F</vt:lpwstr>
  </property>
</Properties>
</file>